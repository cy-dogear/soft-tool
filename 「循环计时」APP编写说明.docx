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765820E" w14:textId="0D775617" w:rsidR="00AE3ED9" w:rsidRDefault="000836A7" w:rsidP="0065355B">
      <w:pPr>
        <w:pStyle w:val="3"/>
        <w:spacing w:before="120" w:after="120"/>
      </w:pPr>
      <w:r w:rsidRPr="00E715E3">
        <w:t>「</w:t>
      </w:r>
      <w:r>
        <w:rPr>
          <w:rFonts w:hint="eastAsia"/>
        </w:rPr>
        <w:t>循环计时</w:t>
      </w:r>
      <w:r w:rsidRPr="00E715E3">
        <w:t>」</w:t>
      </w:r>
      <w:r>
        <w:rPr>
          <w:rFonts w:hint="eastAsia"/>
        </w:rPr>
        <w:t>APP</w:t>
      </w:r>
      <w:r>
        <w:rPr>
          <w:rFonts w:hint="eastAsia"/>
        </w:rPr>
        <w:t>编写说明</w:t>
      </w:r>
    </w:p>
    <w:p w14:paraId="2E67E0A7" w14:textId="44F19290" w:rsidR="000836A7" w:rsidRDefault="000836A7" w:rsidP="00A612B9">
      <w:r>
        <w:rPr>
          <w:rFonts w:hint="eastAsia"/>
        </w:rPr>
        <w:t>/ 2026-06</w:t>
      </w:r>
    </w:p>
    <w:p w14:paraId="78F9FD62" w14:textId="77777777" w:rsidR="000836A7" w:rsidRDefault="000836A7" w:rsidP="00A612B9"/>
    <w:p w14:paraId="38E53308" w14:textId="7B6FF3D1" w:rsidR="000836A7" w:rsidRDefault="0065355B" w:rsidP="000836A7">
      <w:pPr>
        <w:pStyle w:val="5"/>
      </w:pPr>
      <w:r>
        <w:rPr>
          <w:rFonts w:hint="eastAsia"/>
        </w:rPr>
        <w:t xml:space="preserve">1 </w:t>
      </w:r>
      <w:r w:rsidR="000836A7">
        <w:rPr>
          <w:rFonts w:hint="eastAsia"/>
        </w:rPr>
        <w:t>做这个</w:t>
      </w:r>
      <w:r w:rsidR="000836A7" w:rsidRPr="00E715E3">
        <w:t>「</w:t>
      </w:r>
      <w:r w:rsidR="000836A7">
        <w:rPr>
          <w:rFonts w:hint="eastAsia"/>
        </w:rPr>
        <w:t>循环计时</w:t>
      </w:r>
      <w:r w:rsidR="000836A7" w:rsidRPr="00E715E3">
        <w:t>」</w:t>
      </w:r>
      <w:r w:rsidR="000836A7">
        <w:rPr>
          <w:rFonts w:hint="eastAsia"/>
        </w:rPr>
        <w:t>工具软件，是因为我需要用它：</w:t>
      </w:r>
    </w:p>
    <w:p w14:paraId="4BE3831C" w14:textId="77777777" w:rsidR="000836A7" w:rsidRDefault="000836A7" w:rsidP="000836A7">
      <w:pPr>
        <w:pStyle w:val="CY8"/>
      </w:pPr>
      <w:r>
        <w:rPr>
          <w:rFonts w:hint="eastAsia"/>
        </w:rPr>
        <w:t xml:space="preserve">* </w:t>
      </w:r>
      <w:r>
        <w:rPr>
          <w:rFonts w:hint="eastAsia"/>
        </w:rPr>
        <w:t>做运动和打坐调息时，要计时</w:t>
      </w:r>
      <w:r>
        <w:rPr>
          <w:rFonts w:hint="eastAsia"/>
        </w:rPr>
        <w:t>30s/60s/300s</w:t>
      </w:r>
      <w:r>
        <w:rPr>
          <w:rFonts w:hint="eastAsia"/>
        </w:rPr>
        <w:t>每组</w:t>
      </w:r>
    </w:p>
    <w:p w14:paraId="7229B4C4" w14:textId="77777777" w:rsidR="000836A7" w:rsidRDefault="000836A7" w:rsidP="000836A7">
      <w:pPr>
        <w:pStyle w:val="CY8"/>
      </w:pPr>
      <w:r>
        <w:rPr>
          <w:rFonts w:hint="eastAsia"/>
        </w:rPr>
        <w:t xml:space="preserve">* </w:t>
      </w:r>
      <w:r>
        <w:rPr>
          <w:rFonts w:hint="eastAsia"/>
        </w:rPr>
        <w:t>微波炉热菜时，要计时</w:t>
      </w:r>
      <w:r>
        <w:rPr>
          <w:rFonts w:hint="eastAsia"/>
        </w:rPr>
        <w:t>45</w:t>
      </w:r>
      <w:r>
        <w:rPr>
          <w:rFonts w:hint="eastAsia"/>
        </w:rPr>
        <w:t>秒</w:t>
      </w:r>
    </w:p>
    <w:p w14:paraId="4508BD1D" w14:textId="77777777" w:rsidR="000836A7" w:rsidRDefault="000836A7" w:rsidP="000836A7">
      <w:pPr>
        <w:pStyle w:val="CY8"/>
      </w:pPr>
      <w:r>
        <w:rPr>
          <w:rFonts w:hint="eastAsia"/>
        </w:rPr>
        <w:t xml:space="preserve">* </w:t>
      </w:r>
      <w:r>
        <w:rPr>
          <w:rFonts w:hint="eastAsia"/>
        </w:rPr>
        <w:t>计时结束的提示音要短，不要像闹钟那样响很久</w:t>
      </w:r>
    </w:p>
    <w:p w14:paraId="7B4BC963" w14:textId="77777777" w:rsidR="000836A7" w:rsidRDefault="000836A7" w:rsidP="000836A7">
      <w:pPr>
        <w:pStyle w:val="CY8"/>
      </w:pPr>
      <w:r>
        <w:rPr>
          <w:rFonts w:hint="eastAsia"/>
        </w:rPr>
        <w:t xml:space="preserve">* </w:t>
      </w:r>
      <w:r>
        <w:rPr>
          <w:rFonts w:hint="eastAsia"/>
        </w:rPr>
        <w:t>计时结束能自动进入下一组计时</w:t>
      </w:r>
    </w:p>
    <w:p w14:paraId="2579E296" w14:textId="77777777" w:rsidR="000836A7" w:rsidRDefault="000836A7" w:rsidP="000836A7">
      <w:pPr>
        <w:pStyle w:val="CY8"/>
      </w:pPr>
      <w:r>
        <w:rPr>
          <w:rFonts w:hint="eastAsia"/>
        </w:rPr>
        <w:t xml:space="preserve">* </w:t>
      </w:r>
      <w:r>
        <w:rPr>
          <w:rFonts w:hint="eastAsia"/>
        </w:rPr>
        <w:t>手机锁屏不影响计时</w:t>
      </w:r>
    </w:p>
    <w:p w14:paraId="4FF665A4" w14:textId="77777777" w:rsidR="000836A7" w:rsidRDefault="000836A7" w:rsidP="000836A7"/>
    <w:p w14:paraId="3AA6138E" w14:textId="65364E63" w:rsidR="000836A7" w:rsidRDefault="000836A7" w:rsidP="000836A7">
      <w:pPr>
        <w:pStyle w:val="CY4"/>
      </w:pPr>
      <w:r>
        <w:rPr>
          <w:rFonts w:hint="eastAsia"/>
        </w:rPr>
        <w:t>没有在应用市场找到这样的轻量</w:t>
      </w:r>
      <w:r>
        <w:rPr>
          <w:rFonts w:hint="eastAsia"/>
        </w:rPr>
        <w:t>APP</w:t>
      </w:r>
      <w:r>
        <w:rPr>
          <w:rFonts w:hint="eastAsia"/>
        </w:rPr>
        <w:t>（</w:t>
      </w:r>
      <w:r>
        <w:rPr>
          <w:rFonts w:hint="eastAsia"/>
        </w:rPr>
        <w:t>APK</w:t>
      </w:r>
      <w:r>
        <w:rPr>
          <w:rFonts w:hint="eastAsia"/>
        </w:rPr>
        <w:t>小于</w:t>
      </w:r>
      <w:r w:rsidR="00ED59FC">
        <w:rPr>
          <w:rFonts w:hint="eastAsia"/>
        </w:rPr>
        <w:t>5</w:t>
      </w:r>
      <w:r>
        <w:rPr>
          <w:rFonts w:hint="eastAsia"/>
        </w:rPr>
        <w:t>MB</w:t>
      </w:r>
      <w:r>
        <w:rPr>
          <w:rFonts w:hint="eastAsia"/>
        </w:rPr>
        <w:t>），所以我自己做出它。</w:t>
      </w:r>
    </w:p>
    <w:p w14:paraId="1048F34C" w14:textId="77777777" w:rsidR="000836A7" w:rsidRDefault="000836A7" w:rsidP="000836A7"/>
    <w:p w14:paraId="59AA73BD" w14:textId="77777777" w:rsidR="000836A7" w:rsidRDefault="000836A7" w:rsidP="000836A7"/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3964"/>
      </w:tblGrid>
      <w:tr w:rsidR="000836A7" w14:paraId="399EDA0A" w14:textId="77777777" w:rsidTr="00641F18">
        <w:tc>
          <w:tcPr>
            <w:tcW w:w="3964" w:type="dxa"/>
          </w:tcPr>
          <w:p w14:paraId="7B26FE49" w14:textId="77777777" w:rsidR="000836A7" w:rsidRDefault="000836A7" w:rsidP="00641F18">
            <w:r>
              <w:rPr>
                <w:rFonts w:hint="eastAsia"/>
              </w:rPr>
              <w:t>它的运行界面：</w:t>
            </w:r>
          </w:p>
          <w:p w14:paraId="21F6348D" w14:textId="77777777" w:rsidR="000836A7" w:rsidRDefault="000836A7" w:rsidP="00641F18">
            <w:r w:rsidRPr="00E715E3">
              <w:rPr>
                <w:noProof/>
              </w:rPr>
              <w:drawing>
                <wp:inline distT="0" distB="0" distL="0" distR="0" wp14:anchorId="60E5E9DF" wp14:editId="567B905D">
                  <wp:extent cx="1458857" cy="3240000"/>
                  <wp:effectExtent l="0" t="0" r="8255" b="0"/>
                  <wp:docPr id="86254407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857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7D4ACCC7" w14:textId="77777777" w:rsidR="000836A7" w:rsidRDefault="000836A7" w:rsidP="00641F18">
            <w:pPr>
              <w:jc w:val="left"/>
            </w:pPr>
            <w:r>
              <w:rPr>
                <w:rFonts w:hint="eastAsia"/>
              </w:rPr>
              <w:t>它附带两组每日定时提醒：</w:t>
            </w:r>
            <w:r w:rsidRPr="00A638A0">
              <w:rPr>
                <w:noProof/>
              </w:rPr>
              <w:drawing>
                <wp:inline distT="0" distB="0" distL="0" distR="0" wp14:anchorId="03634D70" wp14:editId="18A03E1D">
                  <wp:extent cx="1458857" cy="3240000"/>
                  <wp:effectExtent l="0" t="0" r="8255" b="0"/>
                  <wp:docPr id="15157674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857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32A10" w14:textId="77777777" w:rsidR="0065355B" w:rsidRPr="0065355B" w:rsidRDefault="0065355B" w:rsidP="0065355B"/>
    <w:p w14:paraId="1E1F9344" w14:textId="20E66FF8" w:rsidR="000836A7" w:rsidRPr="00EA480A" w:rsidRDefault="0065355B" w:rsidP="000836A7">
      <w:pPr>
        <w:pStyle w:val="5"/>
      </w:pPr>
      <w:r>
        <w:rPr>
          <w:rFonts w:hint="eastAsia"/>
        </w:rPr>
        <w:lastRenderedPageBreak/>
        <w:t xml:space="preserve">2 </w:t>
      </w:r>
      <w:r w:rsidR="000836A7">
        <w:rPr>
          <w:rFonts w:hint="eastAsia"/>
        </w:rPr>
        <w:t>它的</w:t>
      </w:r>
      <w:r w:rsidR="000836A7" w:rsidRPr="00EA480A">
        <w:rPr>
          <w:rFonts w:hint="eastAsia"/>
        </w:rPr>
        <w:t>工作原理（技术实现）</w:t>
      </w:r>
    </w:p>
    <w:p w14:paraId="3C61652E" w14:textId="77777777" w:rsidR="000836A7" w:rsidRPr="00EA480A" w:rsidRDefault="000836A7" w:rsidP="000836A7">
      <w:pPr>
        <w:jc w:val="left"/>
        <w:rPr>
          <w:rFonts w:ascii="Segoe UI" w:hAnsi="Segoe UI" w:cs="Segoe UI"/>
          <w:b/>
          <w:bCs/>
          <w:color w:val="202020"/>
          <w:kern w:val="0"/>
          <w:sz w:val="21"/>
        </w:rPr>
      </w:pPr>
      <w:r w:rsidRPr="00A638A0">
        <w:rPr>
          <w:rFonts w:ascii="Cambria Math" w:hAnsi="Cambria Math" w:cs="Cambria Math"/>
          <w:b/>
          <w:bCs/>
          <w:color w:val="202020"/>
          <w:kern w:val="0"/>
          <w:sz w:val="21"/>
        </w:rPr>
        <w:t>◈</w:t>
      </w:r>
      <w:r>
        <w:rPr>
          <w:rFonts w:ascii="Cambria Math" w:hAnsi="Cambria Math" w:cs="Cambria Math" w:hint="eastAsia"/>
          <w:b/>
          <w:bCs/>
          <w:color w:val="202020"/>
          <w:kern w:val="0"/>
          <w:sz w:val="21"/>
        </w:rPr>
        <w:t xml:space="preserve"> </w:t>
      </w:r>
      <w:r w:rsidRPr="00EA480A">
        <w:rPr>
          <w:rFonts w:ascii="Segoe UI" w:hAnsi="Segoe UI" w:cs="Segoe UI" w:hint="eastAsia"/>
          <w:b/>
          <w:bCs/>
          <w:color w:val="202020"/>
          <w:kern w:val="0"/>
          <w:sz w:val="21"/>
        </w:rPr>
        <w:t>用到的</w:t>
      </w:r>
      <w:r>
        <w:rPr>
          <w:rFonts w:ascii="Segoe UI" w:hAnsi="Segoe UI" w:cs="Segoe UI" w:hint="eastAsia"/>
          <w:b/>
          <w:bCs/>
          <w:color w:val="202020"/>
          <w:kern w:val="0"/>
          <w:sz w:val="21"/>
        </w:rPr>
        <w:t>安卓</w:t>
      </w:r>
      <w:r w:rsidRPr="00EA480A">
        <w:rPr>
          <w:rFonts w:ascii="Segoe UI" w:hAnsi="Segoe UI" w:cs="Segoe UI" w:hint="eastAsia"/>
          <w:b/>
          <w:bCs/>
          <w:color w:val="202020"/>
          <w:kern w:val="0"/>
          <w:sz w:val="21"/>
        </w:rPr>
        <w:t>系统</w:t>
      </w:r>
      <w:r w:rsidRPr="00EA480A">
        <w:rPr>
          <w:rFonts w:ascii="Segoe UI" w:hAnsi="Segoe UI" w:cs="Segoe UI" w:hint="eastAsia"/>
          <w:b/>
          <w:bCs/>
          <w:color w:val="202020"/>
          <w:kern w:val="0"/>
          <w:sz w:val="21"/>
        </w:rPr>
        <w:t xml:space="preserve"> API</w:t>
      </w:r>
    </w:p>
    <w:tbl>
      <w:tblPr>
        <w:tblW w:w="7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398"/>
      </w:tblGrid>
      <w:tr w:rsidR="000836A7" w:rsidRPr="00F52F31" w14:paraId="1E2A59DC" w14:textId="77777777" w:rsidTr="00641F18">
        <w:trPr>
          <w:tblHeader/>
        </w:trPr>
        <w:tc>
          <w:tcPr>
            <w:tcW w:w="34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36881" w14:textId="77777777" w:rsidR="000836A7" w:rsidRPr="00F52F31" w:rsidRDefault="000836A7" w:rsidP="00641F18">
            <w:pPr>
              <w:jc w:val="left"/>
              <w:rPr>
                <w:rFonts w:ascii="Segoe UI" w:hAnsi="Segoe UI" w:cs="Segoe UI"/>
                <w:color w:val="202020"/>
                <w:kern w:val="0"/>
                <w:sz w:val="21"/>
              </w:rPr>
            </w:pPr>
            <w:r w:rsidRPr="00F52F31">
              <w:rPr>
                <w:rFonts w:ascii="Segoe UI" w:hAnsi="Segoe UI" w:cs="Segoe UI"/>
                <w:color w:val="202020"/>
                <w:kern w:val="0"/>
                <w:sz w:val="21"/>
              </w:rPr>
              <w:t>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D120E" w14:textId="77777777" w:rsidR="000836A7" w:rsidRPr="00F52F31" w:rsidRDefault="000836A7" w:rsidP="00641F18">
            <w:pPr>
              <w:jc w:val="left"/>
              <w:rPr>
                <w:rFonts w:ascii="Segoe UI" w:hAnsi="Segoe UI" w:cs="Segoe UI"/>
                <w:color w:val="202020"/>
                <w:kern w:val="0"/>
                <w:sz w:val="21"/>
              </w:rPr>
            </w:pPr>
            <w:r w:rsidRPr="00F52F31">
              <w:rPr>
                <w:rFonts w:ascii="Segoe UI" w:hAnsi="Segoe UI" w:cs="Segoe UI"/>
                <w:color w:val="202020"/>
                <w:kern w:val="0"/>
                <w:sz w:val="21"/>
              </w:rPr>
              <w:t>作用</w:t>
            </w:r>
          </w:p>
        </w:tc>
      </w:tr>
      <w:tr w:rsidR="000836A7" w:rsidRPr="00F52F31" w14:paraId="2A6F3556" w14:textId="77777777" w:rsidTr="00641F18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1E4B" w14:textId="77777777" w:rsidR="000836A7" w:rsidRPr="00F52F31" w:rsidRDefault="000836A7" w:rsidP="00641F18">
            <w:pPr>
              <w:jc w:val="left"/>
              <w:rPr>
                <w:rFonts w:ascii="Segoe UI" w:hAnsi="Segoe UI" w:cs="Segoe UI"/>
                <w:color w:val="202020"/>
                <w:kern w:val="0"/>
                <w:sz w:val="21"/>
              </w:rPr>
            </w:pPr>
            <w:r w:rsidRPr="00F52F31">
              <w:rPr>
                <w:rFonts w:ascii="Segoe UI" w:hAnsi="Segoe UI" w:cs="Segoe UI"/>
                <w:color w:val="202020"/>
                <w:kern w:val="0"/>
                <w:sz w:val="21"/>
              </w:rPr>
              <w:t>AlarmManager.setAlarmClock()</w:t>
            </w:r>
          </w:p>
        </w:tc>
        <w:tc>
          <w:tcPr>
            <w:tcW w:w="43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50721" w14:textId="77777777" w:rsidR="000836A7" w:rsidRPr="00F52F31" w:rsidRDefault="000836A7" w:rsidP="00641F18">
            <w:pPr>
              <w:jc w:val="left"/>
              <w:rPr>
                <w:rFonts w:ascii="Segoe UI" w:hAnsi="Segoe UI" w:cs="Segoe UI"/>
                <w:color w:val="202020"/>
                <w:kern w:val="0"/>
                <w:sz w:val="21"/>
              </w:rPr>
            </w:pPr>
            <w:r w:rsidRPr="00F52F31">
              <w:rPr>
                <w:rFonts w:ascii="Segoe UI" w:hAnsi="Segoe UI" w:cs="Segoe UI"/>
                <w:color w:val="202020"/>
                <w:kern w:val="0"/>
                <w:sz w:val="21"/>
              </w:rPr>
              <w:t>设置一个系统级别的精确闹钟，即使设备熄屏、进入</w:t>
            </w:r>
            <w:r w:rsidRPr="00F52F31">
              <w:rPr>
                <w:rFonts w:ascii="Segoe UI" w:hAnsi="Segoe UI" w:cs="Segoe UI"/>
                <w:color w:val="202020"/>
                <w:kern w:val="0"/>
                <w:sz w:val="21"/>
              </w:rPr>
              <w:t xml:space="preserve"> Doze </w:t>
            </w:r>
            <w:r w:rsidRPr="00F52F31">
              <w:rPr>
                <w:rFonts w:ascii="Segoe UI" w:hAnsi="Segoe UI" w:cs="Segoe UI"/>
                <w:color w:val="202020"/>
                <w:kern w:val="0"/>
                <w:sz w:val="21"/>
              </w:rPr>
              <w:t>休眠模式，也能准时唤醒设备</w:t>
            </w:r>
          </w:p>
        </w:tc>
      </w:tr>
      <w:tr w:rsidR="000836A7" w:rsidRPr="00F52F31" w14:paraId="64AB831A" w14:textId="77777777" w:rsidTr="00641F18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DEE80" w14:textId="77777777" w:rsidR="000836A7" w:rsidRPr="00F52F31" w:rsidRDefault="000836A7" w:rsidP="00641F18">
            <w:pPr>
              <w:jc w:val="left"/>
              <w:rPr>
                <w:rFonts w:ascii="Segoe UI" w:hAnsi="Segoe UI" w:cs="Segoe UI"/>
                <w:color w:val="202020"/>
                <w:kern w:val="0"/>
                <w:sz w:val="21"/>
              </w:rPr>
            </w:pPr>
            <w:r w:rsidRPr="00F52F31">
              <w:rPr>
                <w:rFonts w:ascii="Segoe UI" w:hAnsi="Segoe UI" w:cs="Segoe UI"/>
                <w:color w:val="202020"/>
                <w:kern w:val="0"/>
                <w:sz w:val="21"/>
              </w:rPr>
              <w:t>BroadcastReceiver</w:t>
            </w:r>
          </w:p>
        </w:tc>
        <w:tc>
          <w:tcPr>
            <w:tcW w:w="43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35834" w14:textId="77777777" w:rsidR="000836A7" w:rsidRPr="00F52F31" w:rsidRDefault="000836A7" w:rsidP="00641F18">
            <w:pPr>
              <w:jc w:val="left"/>
              <w:rPr>
                <w:rFonts w:ascii="Segoe UI" w:hAnsi="Segoe UI" w:cs="Segoe UI"/>
                <w:color w:val="202020"/>
                <w:kern w:val="0"/>
                <w:sz w:val="21"/>
              </w:rPr>
            </w:pPr>
            <w:r w:rsidRPr="00F52F31">
              <w:rPr>
                <w:rFonts w:ascii="Segoe UI" w:hAnsi="Segoe UI" w:cs="Segoe UI"/>
                <w:color w:val="202020"/>
                <w:kern w:val="0"/>
                <w:sz w:val="21"/>
              </w:rPr>
              <w:t>接收闹钟触发后的系统广播，执行本轮结束的动作（播放提示音、判断是否还有下一轮）</w:t>
            </w:r>
          </w:p>
        </w:tc>
      </w:tr>
    </w:tbl>
    <w:p w14:paraId="22D16FD6" w14:textId="77777777" w:rsidR="000836A7" w:rsidRPr="00796114" w:rsidRDefault="000836A7" w:rsidP="000836A7">
      <w:pPr>
        <w:jc w:val="left"/>
        <w:rPr>
          <w:rFonts w:ascii="Segoe UI" w:hAnsi="Segoe UI" w:cs="Segoe UI"/>
          <w:b/>
          <w:bCs/>
          <w:color w:val="202020"/>
          <w:kern w:val="0"/>
          <w:sz w:val="21"/>
        </w:rPr>
      </w:pPr>
    </w:p>
    <w:p w14:paraId="57BC3417" w14:textId="77777777" w:rsidR="000836A7" w:rsidRPr="00EA480A" w:rsidRDefault="000836A7" w:rsidP="000836A7">
      <w:pPr>
        <w:jc w:val="left"/>
        <w:rPr>
          <w:rFonts w:ascii="Segoe UI" w:hAnsi="Segoe UI" w:cs="Segoe UI"/>
          <w:b/>
          <w:bCs/>
          <w:color w:val="202020"/>
          <w:kern w:val="0"/>
          <w:sz w:val="21"/>
        </w:rPr>
      </w:pPr>
      <w:r w:rsidRPr="00A638A0">
        <w:rPr>
          <w:rFonts w:ascii="Cambria Math" w:hAnsi="Cambria Math" w:cs="Cambria Math"/>
          <w:b/>
          <w:bCs/>
          <w:color w:val="202020"/>
          <w:kern w:val="0"/>
          <w:sz w:val="21"/>
        </w:rPr>
        <w:t>◈</w:t>
      </w:r>
      <w:r>
        <w:rPr>
          <w:rFonts w:ascii="Cambria Math" w:hAnsi="Cambria Math" w:cs="Cambria Math" w:hint="eastAsia"/>
          <w:b/>
          <w:bCs/>
          <w:color w:val="202020"/>
          <w:kern w:val="0"/>
          <w:sz w:val="21"/>
        </w:rPr>
        <w:t xml:space="preserve"> </w:t>
      </w:r>
      <w:r w:rsidRPr="00EA480A">
        <w:rPr>
          <w:rFonts w:ascii="Segoe UI" w:hAnsi="Segoe UI" w:cs="Segoe UI" w:hint="eastAsia"/>
          <w:b/>
          <w:bCs/>
          <w:color w:val="202020"/>
          <w:kern w:val="0"/>
          <w:sz w:val="21"/>
        </w:rPr>
        <w:t>工作流程</w:t>
      </w:r>
    </w:p>
    <w:p w14:paraId="6A273DE7" w14:textId="77777777" w:rsidR="000836A7" w:rsidRPr="00A638A0" w:rsidRDefault="000836A7" w:rsidP="000836A7"/>
    <w:p w14:paraId="7E7EC82A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>用户点击屏幕</w:t>
      </w:r>
    </w:p>
    <w:p w14:paraId="60D2001F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</w:p>
    <w:p w14:paraId="735B91AE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▼</w:t>
      </w:r>
    </w:p>
    <w:p w14:paraId="1AF0BA0C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>第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1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轮开始</w:t>
      </w:r>
    </w:p>
    <w:p w14:paraId="201E1F53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</w:p>
    <w:p w14:paraId="3EA47923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└──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调用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setAlarmClock(X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秒后触发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)</w:t>
      </w:r>
    </w:p>
    <w:p w14:paraId="46C80037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</w:p>
    <w:p w14:paraId="01BD2948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▼（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X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秒后）</w:t>
      </w:r>
    </w:p>
    <w:p w14:paraId="50E566D4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</w:p>
    <w:p w14:paraId="0BA6AB49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>系统唤醒设备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→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广播接收器收到</w:t>
      </w:r>
    </w:p>
    <w:p w14:paraId="1405D8F4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</w:p>
    <w:p w14:paraId="3F60BC6B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├──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播放短促提示音</w:t>
      </w:r>
    </w:p>
    <w:p w14:paraId="7D291C0D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</w:p>
    <w:p w14:paraId="2D260DFE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├──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判断是否还有下一轮</w:t>
      </w:r>
    </w:p>
    <w:p w14:paraId="27F39913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</w:p>
    <w:p w14:paraId="47443289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├──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有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→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再次调用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setAlarmClock</w:t>
      </w:r>
    </w:p>
    <w:p w14:paraId="1E539A4C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</w:p>
    <w:p w14:paraId="08531800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└──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无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→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显示“全部完成”</w:t>
      </w:r>
    </w:p>
    <w:p w14:paraId="76CC68ED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│</w:t>
      </w:r>
    </w:p>
    <w:p w14:paraId="1AE23D64" w14:textId="77777777" w:rsidR="000836A7" w:rsidRPr="00F52F31" w:rsidRDefault="000836A7" w:rsidP="000836A7">
      <w:pPr>
        <w:jc w:val="left"/>
        <w:rPr>
          <w:rFonts w:ascii="Segoe UI" w:hAnsi="Segoe UI" w:cs="Segoe UI"/>
          <w:color w:val="202020"/>
          <w:kern w:val="0"/>
          <w:sz w:val="21"/>
        </w:rPr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 xml:space="preserve">    </w:t>
      </w:r>
      <w:r w:rsidRPr="00F52F31">
        <w:rPr>
          <w:rFonts w:ascii="Segoe UI" w:hAnsi="Segoe UI" w:cs="Segoe UI" w:hint="eastAsia"/>
          <w:color w:val="202020"/>
          <w:kern w:val="0"/>
          <w:sz w:val="21"/>
        </w:rPr>
        <w:t>▼</w:t>
      </w:r>
    </w:p>
    <w:p w14:paraId="7459F161" w14:textId="77777777" w:rsidR="000836A7" w:rsidRPr="00F27A45" w:rsidRDefault="000836A7" w:rsidP="000836A7">
      <w:pPr>
        <w:jc w:val="left"/>
      </w:pPr>
      <w:r w:rsidRPr="00F52F31">
        <w:rPr>
          <w:rFonts w:ascii="Segoe UI" w:hAnsi="Segoe UI" w:cs="Segoe UI" w:hint="eastAsia"/>
          <w:color w:val="202020"/>
          <w:kern w:val="0"/>
          <w:sz w:val="21"/>
        </w:rPr>
        <w:t>重复，直到全部完成</w:t>
      </w:r>
    </w:p>
    <w:p w14:paraId="398DFE17" w14:textId="77777777" w:rsidR="000836A7" w:rsidRPr="00A638A0" w:rsidRDefault="000836A7" w:rsidP="000836A7"/>
    <w:p w14:paraId="175988E8" w14:textId="77777777" w:rsidR="000836A7" w:rsidRPr="00E715E3" w:rsidRDefault="000836A7" w:rsidP="000836A7"/>
    <w:p w14:paraId="73705E79" w14:textId="77777777" w:rsidR="000836A7" w:rsidRPr="000836A7" w:rsidRDefault="000836A7" w:rsidP="00A612B9"/>
    <w:sectPr w:rsidR="000836A7" w:rsidRPr="000836A7" w:rsidSect="009458F9">
      <w:headerReference w:type="default" r:id="rId10"/>
      <w:footerReference w:type="default" r:id="rId11"/>
      <w:type w:val="continuous"/>
      <w:pgSz w:w="11906" w:h="16838" w:code="9"/>
      <w:pgMar w:top="1985" w:right="1985" w:bottom="1985" w:left="1985" w:header="0" w:footer="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655F" w14:textId="77777777" w:rsidR="00486655" w:rsidRDefault="00486655" w:rsidP="008D1277">
      <w:r>
        <w:separator/>
      </w:r>
    </w:p>
  </w:endnote>
  <w:endnote w:type="continuationSeparator" w:id="0">
    <w:p w14:paraId="246619E3" w14:textId="77777777" w:rsidR="00486655" w:rsidRDefault="00486655" w:rsidP="008D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7935" w:type="dxa"/>
      <w:tblCellSpacing w:w="20" w:type="dxa"/>
      <w:tblBorders>
        <w:top w:val="thinThickSmallGap" w:sz="2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6"/>
      <w:gridCol w:w="3969"/>
    </w:tblGrid>
    <w:tr w:rsidR="0021342F" w:rsidRPr="008D4FC3" w14:paraId="42E8FE9A" w14:textId="77777777" w:rsidTr="003A5555">
      <w:trPr>
        <w:trHeight w:val="1474"/>
        <w:tblCellSpacing w:w="20" w:type="dxa"/>
      </w:trPr>
      <w:tc>
        <w:tcPr>
          <w:tcW w:w="3906" w:type="dxa"/>
        </w:tcPr>
        <w:p w14:paraId="47C89D51" w14:textId="75CD332F" w:rsidR="0021342F" w:rsidRPr="008D4FC3" w:rsidRDefault="0021342F" w:rsidP="0021342F">
          <w:pPr>
            <w:pStyle w:val="aa"/>
            <w:jc w:val="both"/>
            <w:rPr>
              <w:sz w:val="32"/>
              <w:szCs w:val="32"/>
            </w:rPr>
          </w:pPr>
        </w:p>
      </w:tc>
      <w:tc>
        <w:tcPr>
          <w:tcW w:w="3909" w:type="dxa"/>
        </w:tcPr>
        <w:p w14:paraId="7647FE05" w14:textId="77777777" w:rsidR="0021342F" w:rsidRPr="008D4FC3" w:rsidRDefault="0021342F" w:rsidP="0021342F">
          <w:pPr>
            <w:pStyle w:val="aa"/>
            <w:jc w:val="right"/>
            <w:rPr>
              <w:sz w:val="32"/>
              <w:szCs w:val="32"/>
              <w:lang w:val="zh-CN"/>
            </w:rPr>
          </w:pPr>
          <w:r w:rsidRPr="008D4FC3">
            <w:rPr>
              <w:rFonts w:hint="eastAsia"/>
              <w:sz w:val="32"/>
              <w:szCs w:val="32"/>
              <w:lang w:val="zh-CN"/>
            </w:rPr>
            <w:t>页</w:t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PAGE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2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  <w:r w:rsidRPr="008D4FC3">
            <w:rPr>
              <w:sz w:val="32"/>
              <w:szCs w:val="32"/>
              <w:lang w:val="zh-CN"/>
            </w:rPr>
            <w:t xml:space="preserve"> /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NUMPAGES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6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</w:p>
      </w:tc>
    </w:tr>
  </w:tbl>
  <w:p w14:paraId="7F7C2C4A" w14:textId="77777777" w:rsidR="0021342F" w:rsidRDefault="0021342F" w:rsidP="0021342F">
    <w:pPr>
      <w:pStyle w:val="aa"/>
    </w:pPr>
  </w:p>
  <w:p w14:paraId="59BC049F" w14:textId="77777777" w:rsidR="0021342F" w:rsidRPr="00F055BE" w:rsidRDefault="0021342F" w:rsidP="0021342F">
    <w:pPr>
      <w:pStyle w:val="aa"/>
      <w:rPr>
        <w:color w:val="E7E6E6" w:themeColor="background2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86F20" w14:textId="77777777" w:rsidR="00486655" w:rsidRDefault="00486655" w:rsidP="008D1277">
      <w:r>
        <w:separator/>
      </w:r>
    </w:p>
  </w:footnote>
  <w:footnote w:type="continuationSeparator" w:id="0">
    <w:p w14:paraId="1588D8C5" w14:textId="77777777" w:rsidR="00486655" w:rsidRDefault="00486655" w:rsidP="008D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1694"/>
    </w:tblGrid>
    <w:tr w:rsidR="001F7585" w:rsidRPr="001F7585" w14:paraId="7EB55E6E" w14:textId="77777777" w:rsidTr="0021154E">
      <w:trPr>
        <w:trHeight w:val="454"/>
      </w:trPr>
      <w:tc>
        <w:tcPr>
          <w:tcW w:w="6232" w:type="dxa"/>
          <w:vAlign w:val="bottom"/>
        </w:tcPr>
        <w:p w14:paraId="7B335DA0" w14:textId="6ED95E7F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7C9BC3D9" w14:textId="36F555F4" w:rsidR="00E86B47" w:rsidRPr="001F7585" w:rsidRDefault="00E86B47" w:rsidP="00E86B47">
          <w:pPr>
            <w:jc w:val="right"/>
            <w:rPr>
              <w:color w:val="F2F2F2" w:themeColor="background1" w:themeShade="F2"/>
              <w:sz w:val="15"/>
              <w:szCs w:val="15"/>
            </w:rPr>
          </w:pPr>
        </w:p>
      </w:tc>
    </w:tr>
    <w:tr w:rsidR="001F7585" w:rsidRPr="001F7585" w14:paraId="1EDD6007" w14:textId="77777777" w:rsidTr="00764555">
      <w:trPr>
        <w:trHeight w:val="835"/>
      </w:trPr>
      <w:tc>
        <w:tcPr>
          <w:tcW w:w="6232" w:type="dxa"/>
          <w:vAlign w:val="bottom"/>
        </w:tcPr>
        <w:p w14:paraId="0EF492E2" w14:textId="77777777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57B39163" w14:textId="6569FCE9" w:rsidR="00E86B47" w:rsidRPr="001F7585" w:rsidRDefault="00990125" w:rsidP="00E86B47">
          <w:pPr>
            <w:jc w:val="right"/>
            <w:rPr>
              <w:rFonts w:ascii="Tempus Sans ITC" w:hAnsi="Tempus Sans ITC"/>
              <w:noProof/>
              <w:color w:val="ED7D31" w:themeColor="accent2"/>
              <w:sz w:val="36"/>
              <w:szCs w:val="36"/>
            </w:rPr>
          </w:pPr>
          <w:r w:rsidRPr="00E86B47">
            <w:rPr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971B926" wp14:editId="1FB55F98">
                    <wp:simplePos x="0" y="0"/>
                    <wp:positionH relativeFrom="column">
                      <wp:posOffset>702945</wp:posOffset>
                    </wp:positionH>
                    <wp:positionV relativeFrom="paragraph">
                      <wp:posOffset>-29210</wp:posOffset>
                    </wp:positionV>
                    <wp:extent cx="342900" cy="330200"/>
                    <wp:effectExtent l="6350" t="0" r="6350" b="0"/>
                    <wp:wrapNone/>
                    <wp:docPr id="2047508805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6300000">
                              <a:off x="0" y="0"/>
                              <a:ext cx="34290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600BBE" w14:textId="77777777" w:rsidR="00E86B47" w:rsidRPr="001F7585" w:rsidRDefault="00E86B47" w:rsidP="00E86B47">
                                <w:pPr>
                                  <w:rPr>
                                    <w:rFonts w:ascii="Tempus Sans ITC" w:hAnsi="Tempus Sans ITC"/>
                                    <w:b/>
                                    <w:bCs/>
                                    <w:color w:val="ED7D31" w:themeColor="accent2"/>
                                    <w:sz w:val="36"/>
                                    <w:szCs w:val="36"/>
                                  </w:rPr>
                                </w:pPr>
                                <w:hyperlink w:anchor="_top" w:history="1">
                                  <w:r w:rsidRPr="001F7585">
                                    <w:rPr>
                                      <w:rStyle w:val="af1"/>
                                      <w:rFonts w:ascii="Tempus Sans ITC" w:hAnsi="Tempus Sans ITC" w:hint="eastAsia"/>
                                      <w:b/>
                                      <w:bCs/>
                                      <w:color w:val="ED7D31" w:themeColor="accent2"/>
                                      <w:sz w:val="36"/>
                                      <w:szCs w:val="36"/>
                                    </w:rPr>
                                    <w:t>Y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71B926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55.35pt;margin-top:-2.3pt;width:27pt;height:26pt;rotation:105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" filled="f" stroked="f" strokeweight=".5pt">
                    <v:textbox>
                      <w:txbxContent>
                        <w:p w14:paraId="38600BBE" w14:textId="77777777" w:rsidR="00E86B47" w:rsidRPr="001F7585" w:rsidRDefault="00E86B47" w:rsidP="00E86B47">
                          <w:pPr>
                            <w:rPr>
                              <w:rFonts w:ascii="Tempus Sans ITC" w:hAnsi="Tempus Sans ITC"/>
                              <w:b/>
                              <w:bCs/>
                              <w:color w:val="ED7D31" w:themeColor="accent2"/>
                              <w:sz w:val="36"/>
                              <w:szCs w:val="36"/>
                            </w:rPr>
                          </w:pPr>
                          <w:hyperlink w:anchor="_top" w:history="1">
                            <w:r w:rsidRPr="001F7585">
                              <w:rPr>
                                <w:rStyle w:val="af1"/>
                                <w:rFonts w:ascii="Tempus Sans ITC" w:hAnsi="Tempus Sans ITC" w:hint="eastAsia"/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</w:rPr>
                              <w:t>Y</w:t>
                            </w:r>
                          </w:hyperlink>
                        </w:p>
                      </w:txbxContent>
                    </v:textbox>
                  </v:shape>
                </w:pict>
              </mc:Fallback>
            </mc:AlternateContent>
          </w:r>
          <w:r w:rsidR="00E86B47" w:rsidRPr="001F7585">
            <w:rPr>
              <w:rFonts w:ascii="Tempus Sans ITC" w:hAnsi="Tempus Sans ITC" w:hint="eastAsia"/>
              <w:noProof/>
              <w:color w:val="ED7D31" w:themeColor="accent2"/>
              <w:sz w:val="36"/>
              <w:szCs w:val="36"/>
            </w:rPr>
            <w:t xml:space="preserve">  C</w:t>
          </w:r>
        </w:p>
      </w:tc>
    </w:tr>
    <w:tr w:rsidR="00990125" w:rsidRPr="001F7585" w14:paraId="5D3EB548" w14:textId="77777777" w:rsidTr="00C92D09">
      <w:trPr>
        <w:trHeight w:val="170"/>
      </w:trPr>
      <w:tc>
        <w:tcPr>
          <w:tcW w:w="6232" w:type="dxa"/>
          <w:vAlign w:val="bottom"/>
        </w:tcPr>
        <w:p w14:paraId="7D8A7D13" w14:textId="77777777" w:rsidR="00990125" w:rsidRPr="00990125" w:rsidRDefault="00990125" w:rsidP="00E86B47">
          <w:pPr>
            <w:jc w:val="right"/>
            <w:rPr>
              <w:sz w:val="20"/>
              <w:szCs w:val="16"/>
            </w:rPr>
          </w:pPr>
        </w:p>
      </w:tc>
      <w:tc>
        <w:tcPr>
          <w:tcW w:w="1694" w:type="dxa"/>
          <w:shd w:val="clear" w:color="auto" w:fill="F2F2F2" w:themeFill="background1" w:themeFillShade="F2"/>
          <w:vAlign w:val="center"/>
        </w:tcPr>
        <w:p w14:paraId="44ED4361" w14:textId="4F687B79" w:rsidR="00990125" w:rsidRPr="008146FB" w:rsidRDefault="002B0FAA" w:rsidP="00C92D09">
          <w:pPr>
            <w:jc w:val="center"/>
            <w:rPr>
              <w:rFonts w:ascii="Tempus Sans ITC" w:hAnsi="Tempus Sans ITC"/>
              <w:noProof/>
              <w:color w:val="FFFFFF" w:themeColor="background1"/>
              <w:sz w:val="16"/>
              <w:szCs w:val="16"/>
            </w:rPr>
          </w:pPr>
          <w:r>
            <w:rPr>
              <w:color w:val="D9D9D9" w:themeColor="background1" w:themeShade="D9"/>
              <w:sz w:val="15"/>
              <w:szCs w:val="15"/>
            </w:rPr>
            <w:fldChar w:fldCharType="begin"/>
          </w:r>
          <w:r>
            <w:rPr>
              <w:color w:val="D9D9D9" w:themeColor="background1" w:themeShade="D9"/>
              <w:sz w:val="15"/>
              <w:szCs w:val="15"/>
            </w:rPr>
            <w:instrText xml:space="preserve"> SAVEDATE  \@ "yyyy-MM-dd"  \* MERGEFORMAT </w:instrText>
          </w:r>
          <w:r>
            <w:rPr>
              <w:color w:val="D9D9D9" w:themeColor="background1" w:themeShade="D9"/>
              <w:sz w:val="15"/>
              <w:szCs w:val="15"/>
            </w:rPr>
            <w:fldChar w:fldCharType="separate"/>
          </w:r>
          <w:r w:rsidR="00ED59FC">
            <w:rPr>
              <w:noProof/>
              <w:color w:val="D9D9D9" w:themeColor="background1" w:themeShade="D9"/>
              <w:sz w:val="15"/>
              <w:szCs w:val="15"/>
            </w:rPr>
            <w:t>2026-06-22</w:t>
          </w:r>
          <w:r>
            <w:rPr>
              <w:color w:val="D9D9D9" w:themeColor="background1" w:themeShade="D9"/>
              <w:sz w:val="15"/>
              <w:szCs w:val="15"/>
            </w:rPr>
            <w:fldChar w:fldCharType="end"/>
          </w:r>
          <w:r w:rsidR="0021154E" w:rsidRPr="008146FB">
            <w:rPr>
              <w:rFonts w:hint="eastAsia"/>
              <w:color w:val="D9D9D9" w:themeColor="background1" w:themeShade="D9"/>
              <w:sz w:val="15"/>
              <w:szCs w:val="15"/>
            </w:rPr>
            <w:t>最后编辑</w:t>
          </w:r>
        </w:p>
      </w:tc>
    </w:tr>
  </w:tbl>
  <w:p w14:paraId="0F1A41BC" w14:textId="151518ED" w:rsidR="0021342F" w:rsidRPr="00E86B47" w:rsidRDefault="0021342F" w:rsidP="00E86B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678AE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6F63AB"/>
    <w:multiLevelType w:val="multilevel"/>
    <w:tmpl w:val="C81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D7ECC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1A70E57"/>
    <w:multiLevelType w:val="multilevel"/>
    <w:tmpl w:val="B83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F62E8"/>
    <w:multiLevelType w:val="multilevel"/>
    <w:tmpl w:val="459C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F1B46"/>
    <w:multiLevelType w:val="multilevel"/>
    <w:tmpl w:val="131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A718A"/>
    <w:multiLevelType w:val="hybridMultilevel"/>
    <w:tmpl w:val="F5488D1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C942B35"/>
    <w:multiLevelType w:val="hybridMultilevel"/>
    <w:tmpl w:val="8D4631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EA1653C"/>
    <w:multiLevelType w:val="hybridMultilevel"/>
    <w:tmpl w:val="043820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FE0443B"/>
    <w:multiLevelType w:val="multilevel"/>
    <w:tmpl w:val="81E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26888"/>
    <w:multiLevelType w:val="hybridMultilevel"/>
    <w:tmpl w:val="07EE9F30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4FE75A2"/>
    <w:multiLevelType w:val="hybridMultilevel"/>
    <w:tmpl w:val="174078C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67D6C6D"/>
    <w:multiLevelType w:val="multilevel"/>
    <w:tmpl w:val="C278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85550"/>
    <w:multiLevelType w:val="hybridMultilevel"/>
    <w:tmpl w:val="9B883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D981900"/>
    <w:multiLevelType w:val="multilevel"/>
    <w:tmpl w:val="7B58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212D4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C2B25B5"/>
    <w:multiLevelType w:val="multilevel"/>
    <w:tmpl w:val="919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57613"/>
    <w:multiLevelType w:val="hybridMultilevel"/>
    <w:tmpl w:val="176E1D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85258C4"/>
    <w:multiLevelType w:val="hybridMultilevel"/>
    <w:tmpl w:val="4064AE4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C426409"/>
    <w:multiLevelType w:val="multilevel"/>
    <w:tmpl w:val="326CA6B4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1D46E6"/>
    <w:multiLevelType w:val="multilevel"/>
    <w:tmpl w:val="30E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B5D29"/>
    <w:multiLevelType w:val="multilevel"/>
    <w:tmpl w:val="4FC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A3CB6"/>
    <w:multiLevelType w:val="multilevel"/>
    <w:tmpl w:val="7EB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06852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5EB6705"/>
    <w:multiLevelType w:val="multilevel"/>
    <w:tmpl w:val="031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65E3E"/>
    <w:multiLevelType w:val="hybridMultilevel"/>
    <w:tmpl w:val="4EC2E1E2"/>
    <w:lvl w:ilvl="0" w:tplc="267CB582">
      <w:start w:val="1"/>
      <w:numFmt w:val="decimalZero"/>
      <w:lvlText w:val="%1"/>
      <w:lvlJc w:val="left"/>
      <w:pPr>
        <w:ind w:left="0" w:firstLine="0"/>
      </w:pPr>
      <w:rPr>
        <w:rFonts w:hint="eastAsia"/>
        <w:color w:val="FFFFFF" w:themeColor="background1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6" w15:restartNumberingAfterBreak="0">
    <w:nsid w:val="5B9B22DB"/>
    <w:multiLevelType w:val="multilevel"/>
    <w:tmpl w:val="CB4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75946"/>
    <w:multiLevelType w:val="hybridMultilevel"/>
    <w:tmpl w:val="4F781B0E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688356A"/>
    <w:multiLevelType w:val="multilevel"/>
    <w:tmpl w:val="E3CC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13B16"/>
    <w:multiLevelType w:val="hybridMultilevel"/>
    <w:tmpl w:val="0B422756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82E0258"/>
    <w:multiLevelType w:val="multilevel"/>
    <w:tmpl w:val="42B8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B5A4B"/>
    <w:multiLevelType w:val="multilevel"/>
    <w:tmpl w:val="58CA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E6767"/>
    <w:multiLevelType w:val="multilevel"/>
    <w:tmpl w:val="4FB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44DE7"/>
    <w:multiLevelType w:val="hybridMultilevel"/>
    <w:tmpl w:val="AC3CED94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2B565DF"/>
    <w:multiLevelType w:val="hybridMultilevel"/>
    <w:tmpl w:val="2924BA66"/>
    <w:lvl w:ilvl="0" w:tplc="53CC4540">
      <w:start w:val="1"/>
      <w:numFmt w:val="bullet"/>
      <w:pStyle w:val="a"/>
      <w:lvlText w:val="□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5B32716"/>
    <w:multiLevelType w:val="hybridMultilevel"/>
    <w:tmpl w:val="2AFA1B94"/>
    <w:lvl w:ilvl="0" w:tplc="4F3C14C4">
      <w:numFmt w:val="bullet"/>
      <w:lvlText w:val="◇"/>
      <w:lvlJc w:val="left"/>
      <w:pPr>
        <w:ind w:left="780" w:hanging="360"/>
      </w:pPr>
      <w:rPr>
        <w:rFonts w:ascii="宋体" w:eastAsia="宋体" w:hAnsi="宋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6" w15:restartNumberingAfterBreak="0">
    <w:nsid w:val="7B9E27BE"/>
    <w:multiLevelType w:val="multilevel"/>
    <w:tmpl w:val="96A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9799A"/>
    <w:multiLevelType w:val="hybridMultilevel"/>
    <w:tmpl w:val="D2A6CE8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C5222C2"/>
    <w:multiLevelType w:val="multilevel"/>
    <w:tmpl w:val="321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F7457"/>
    <w:multiLevelType w:val="multilevel"/>
    <w:tmpl w:val="07A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617D1"/>
    <w:multiLevelType w:val="hybridMultilevel"/>
    <w:tmpl w:val="44CCA03E"/>
    <w:lvl w:ilvl="0" w:tplc="DC36AB68">
      <w:start w:val="1"/>
      <w:numFmt w:val="decimal"/>
      <w:lvlText w:val="%1."/>
      <w:lvlJc w:val="left"/>
      <w:pPr>
        <w:ind w:left="440" w:hanging="44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7009355">
    <w:abstractNumId w:val="34"/>
  </w:num>
  <w:num w:numId="2" w16cid:durableId="1564179774">
    <w:abstractNumId w:val="11"/>
  </w:num>
  <w:num w:numId="3" w16cid:durableId="1162354609">
    <w:abstractNumId w:val="10"/>
  </w:num>
  <w:num w:numId="4" w16cid:durableId="129250336">
    <w:abstractNumId w:val="29"/>
  </w:num>
  <w:num w:numId="5" w16cid:durableId="285433101">
    <w:abstractNumId w:val="37"/>
  </w:num>
  <w:num w:numId="6" w16cid:durableId="252058321">
    <w:abstractNumId w:val="17"/>
  </w:num>
  <w:num w:numId="7" w16cid:durableId="1971395798">
    <w:abstractNumId w:val="40"/>
  </w:num>
  <w:num w:numId="8" w16cid:durableId="739714626">
    <w:abstractNumId w:val="27"/>
  </w:num>
  <w:num w:numId="9" w16cid:durableId="125777841">
    <w:abstractNumId w:val="13"/>
  </w:num>
  <w:num w:numId="10" w16cid:durableId="175585926">
    <w:abstractNumId w:val="15"/>
  </w:num>
  <w:num w:numId="11" w16cid:durableId="943999302">
    <w:abstractNumId w:val="2"/>
  </w:num>
  <w:num w:numId="12" w16cid:durableId="1456287765">
    <w:abstractNumId w:val="23"/>
  </w:num>
  <w:num w:numId="13" w16cid:durableId="1536695915">
    <w:abstractNumId w:val="35"/>
  </w:num>
  <w:num w:numId="14" w16cid:durableId="1094397021">
    <w:abstractNumId w:val="18"/>
  </w:num>
  <w:num w:numId="15" w16cid:durableId="826020145">
    <w:abstractNumId w:val="25"/>
  </w:num>
  <w:num w:numId="16" w16cid:durableId="1694189670">
    <w:abstractNumId w:val="25"/>
    <w:lvlOverride w:ilvl="0">
      <w:startOverride w:val="1"/>
    </w:lvlOverride>
  </w:num>
  <w:num w:numId="17" w16cid:durableId="1159030567">
    <w:abstractNumId w:val="8"/>
  </w:num>
  <w:num w:numId="18" w16cid:durableId="2082168136">
    <w:abstractNumId w:val="33"/>
  </w:num>
  <w:num w:numId="19" w16cid:durableId="2108114244">
    <w:abstractNumId w:val="6"/>
  </w:num>
  <w:num w:numId="20" w16cid:durableId="590235698">
    <w:abstractNumId w:val="16"/>
  </w:num>
  <w:num w:numId="21" w16cid:durableId="184364179">
    <w:abstractNumId w:val="38"/>
  </w:num>
  <w:num w:numId="22" w16cid:durableId="1531793733">
    <w:abstractNumId w:val="20"/>
  </w:num>
  <w:num w:numId="23" w16cid:durableId="1169759108">
    <w:abstractNumId w:val="9"/>
  </w:num>
  <w:num w:numId="24" w16cid:durableId="1966695347">
    <w:abstractNumId w:val="22"/>
  </w:num>
  <w:num w:numId="25" w16cid:durableId="83190857">
    <w:abstractNumId w:val="14"/>
  </w:num>
  <w:num w:numId="26" w16cid:durableId="1540581341">
    <w:abstractNumId w:val="4"/>
  </w:num>
  <w:num w:numId="27" w16cid:durableId="89280220">
    <w:abstractNumId w:val="28"/>
  </w:num>
  <w:num w:numId="28" w16cid:durableId="1935746536">
    <w:abstractNumId w:val="1"/>
  </w:num>
  <w:num w:numId="29" w16cid:durableId="735517066">
    <w:abstractNumId w:val="31"/>
  </w:num>
  <w:num w:numId="30" w16cid:durableId="2091079491">
    <w:abstractNumId w:val="3"/>
  </w:num>
  <w:num w:numId="31" w16cid:durableId="973679707">
    <w:abstractNumId w:val="30"/>
  </w:num>
  <w:num w:numId="32" w16cid:durableId="1626617278">
    <w:abstractNumId w:val="24"/>
  </w:num>
  <w:num w:numId="33" w16cid:durableId="1466000129">
    <w:abstractNumId w:val="32"/>
  </w:num>
  <w:num w:numId="34" w16cid:durableId="807433263">
    <w:abstractNumId w:val="26"/>
  </w:num>
  <w:num w:numId="35" w16cid:durableId="2105568187">
    <w:abstractNumId w:val="39"/>
  </w:num>
  <w:num w:numId="36" w16cid:durableId="88553365">
    <w:abstractNumId w:val="21"/>
  </w:num>
  <w:num w:numId="37" w16cid:durableId="242689390">
    <w:abstractNumId w:val="5"/>
  </w:num>
  <w:num w:numId="38" w16cid:durableId="1224827563">
    <w:abstractNumId w:val="12"/>
  </w:num>
  <w:num w:numId="39" w16cid:durableId="105976728">
    <w:abstractNumId w:val="36"/>
  </w:num>
  <w:num w:numId="40" w16cid:durableId="287706199">
    <w:abstractNumId w:val="7"/>
  </w:num>
  <w:num w:numId="41" w16cid:durableId="1283270622">
    <w:abstractNumId w:val="0"/>
  </w:num>
  <w:num w:numId="42" w16cid:durableId="1923681691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2f3f2,white,#eaeaef,#fdfdfd,#fcfcfc,#f9f9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D0"/>
    <w:rsid w:val="00000107"/>
    <w:rsid w:val="00000464"/>
    <w:rsid w:val="00001856"/>
    <w:rsid w:val="00002A68"/>
    <w:rsid w:val="000040A9"/>
    <w:rsid w:val="00004B2E"/>
    <w:rsid w:val="00005BD6"/>
    <w:rsid w:val="00006CDD"/>
    <w:rsid w:val="00007623"/>
    <w:rsid w:val="00007827"/>
    <w:rsid w:val="00007843"/>
    <w:rsid w:val="00007E8E"/>
    <w:rsid w:val="00012BBE"/>
    <w:rsid w:val="000130D9"/>
    <w:rsid w:val="0001323F"/>
    <w:rsid w:val="0001465A"/>
    <w:rsid w:val="000147DA"/>
    <w:rsid w:val="00014BB4"/>
    <w:rsid w:val="00014E4D"/>
    <w:rsid w:val="000158C1"/>
    <w:rsid w:val="00015A1D"/>
    <w:rsid w:val="000160CB"/>
    <w:rsid w:val="0001622E"/>
    <w:rsid w:val="00016264"/>
    <w:rsid w:val="00016847"/>
    <w:rsid w:val="0001756D"/>
    <w:rsid w:val="00017A9D"/>
    <w:rsid w:val="00017EC1"/>
    <w:rsid w:val="0002140D"/>
    <w:rsid w:val="00021799"/>
    <w:rsid w:val="00021A6A"/>
    <w:rsid w:val="00021AE1"/>
    <w:rsid w:val="00022672"/>
    <w:rsid w:val="00022B54"/>
    <w:rsid w:val="00023218"/>
    <w:rsid w:val="000235E0"/>
    <w:rsid w:val="000235EA"/>
    <w:rsid w:val="0002583F"/>
    <w:rsid w:val="000271EA"/>
    <w:rsid w:val="0002752E"/>
    <w:rsid w:val="000276EE"/>
    <w:rsid w:val="00027E57"/>
    <w:rsid w:val="00030EC5"/>
    <w:rsid w:val="000319B5"/>
    <w:rsid w:val="00031D19"/>
    <w:rsid w:val="000324B8"/>
    <w:rsid w:val="0003294F"/>
    <w:rsid w:val="00033ABC"/>
    <w:rsid w:val="00034E25"/>
    <w:rsid w:val="00035A72"/>
    <w:rsid w:val="00035DC9"/>
    <w:rsid w:val="00036A96"/>
    <w:rsid w:val="00036BD0"/>
    <w:rsid w:val="00036C5A"/>
    <w:rsid w:val="0004070A"/>
    <w:rsid w:val="00041806"/>
    <w:rsid w:val="00044172"/>
    <w:rsid w:val="00045D23"/>
    <w:rsid w:val="0004676F"/>
    <w:rsid w:val="00047100"/>
    <w:rsid w:val="00047697"/>
    <w:rsid w:val="00047941"/>
    <w:rsid w:val="00047ABA"/>
    <w:rsid w:val="00047AF7"/>
    <w:rsid w:val="000500B9"/>
    <w:rsid w:val="00050947"/>
    <w:rsid w:val="00050DD3"/>
    <w:rsid w:val="000548ED"/>
    <w:rsid w:val="00054926"/>
    <w:rsid w:val="00054A07"/>
    <w:rsid w:val="00054A2C"/>
    <w:rsid w:val="00060A8F"/>
    <w:rsid w:val="00061186"/>
    <w:rsid w:val="000615DB"/>
    <w:rsid w:val="000621CA"/>
    <w:rsid w:val="00062A8D"/>
    <w:rsid w:val="00062BEF"/>
    <w:rsid w:val="000634AE"/>
    <w:rsid w:val="00063544"/>
    <w:rsid w:val="00063A5E"/>
    <w:rsid w:val="00064723"/>
    <w:rsid w:val="00065667"/>
    <w:rsid w:val="00065DE7"/>
    <w:rsid w:val="00066C5F"/>
    <w:rsid w:val="0006769A"/>
    <w:rsid w:val="00067B38"/>
    <w:rsid w:val="00070220"/>
    <w:rsid w:val="00070A90"/>
    <w:rsid w:val="00071B8E"/>
    <w:rsid w:val="00071DAE"/>
    <w:rsid w:val="0007289D"/>
    <w:rsid w:val="000743BC"/>
    <w:rsid w:val="000748C4"/>
    <w:rsid w:val="0007500C"/>
    <w:rsid w:val="000763C8"/>
    <w:rsid w:val="0007678A"/>
    <w:rsid w:val="000768F3"/>
    <w:rsid w:val="00077B81"/>
    <w:rsid w:val="00077FA1"/>
    <w:rsid w:val="000814A4"/>
    <w:rsid w:val="00081574"/>
    <w:rsid w:val="000836A7"/>
    <w:rsid w:val="00083D25"/>
    <w:rsid w:val="00085F11"/>
    <w:rsid w:val="00090A89"/>
    <w:rsid w:val="00091162"/>
    <w:rsid w:val="00091CEA"/>
    <w:rsid w:val="00092159"/>
    <w:rsid w:val="00092878"/>
    <w:rsid w:val="00092CC3"/>
    <w:rsid w:val="0009348C"/>
    <w:rsid w:val="000947C6"/>
    <w:rsid w:val="00094CFE"/>
    <w:rsid w:val="00094DF0"/>
    <w:rsid w:val="0009779F"/>
    <w:rsid w:val="000A0508"/>
    <w:rsid w:val="000A0916"/>
    <w:rsid w:val="000A0918"/>
    <w:rsid w:val="000A260D"/>
    <w:rsid w:val="000A3313"/>
    <w:rsid w:val="000A3587"/>
    <w:rsid w:val="000A3A46"/>
    <w:rsid w:val="000A50A8"/>
    <w:rsid w:val="000A5D1E"/>
    <w:rsid w:val="000A6608"/>
    <w:rsid w:val="000A6980"/>
    <w:rsid w:val="000A7BA0"/>
    <w:rsid w:val="000B2121"/>
    <w:rsid w:val="000B27F8"/>
    <w:rsid w:val="000B30B0"/>
    <w:rsid w:val="000B399F"/>
    <w:rsid w:val="000B3F5B"/>
    <w:rsid w:val="000B40D1"/>
    <w:rsid w:val="000B4489"/>
    <w:rsid w:val="000B5260"/>
    <w:rsid w:val="000B5E55"/>
    <w:rsid w:val="000B6845"/>
    <w:rsid w:val="000B6C30"/>
    <w:rsid w:val="000C156C"/>
    <w:rsid w:val="000C23D5"/>
    <w:rsid w:val="000C33A7"/>
    <w:rsid w:val="000C393E"/>
    <w:rsid w:val="000C3A13"/>
    <w:rsid w:val="000C4C8B"/>
    <w:rsid w:val="000C55FD"/>
    <w:rsid w:val="000C5CE9"/>
    <w:rsid w:val="000C5D2B"/>
    <w:rsid w:val="000C6E14"/>
    <w:rsid w:val="000C72C0"/>
    <w:rsid w:val="000D02B3"/>
    <w:rsid w:val="000D1267"/>
    <w:rsid w:val="000D40FE"/>
    <w:rsid w:val="000D5314"/>
    <w:rsid w:val="000D5368"/>
    <w:rsid w:val="000D5DD4"/>
    <w:rsid w:val="000D5E09"/>
    <w:rsid w:val="000E00AB"/>
    <w:rsid w:val="000E16A3"/>
    <w:rsid w:val="000E197A"/>
    <w:rsid w:val="000E2539"/>
    <w:rsid w:val="000E43A1"/>
    <w:rsid w:val="000E536B"/>
    <w:rsid w:val="000E5950"/>
    <w:rsid w:val="000E5F61"/>
    <w:rsid w:val="000E6DE1"/>
    <w:rsid w:val="000E6EE4"/>
    <w:rsid w:val="000E71E4"/>
    <w:rsid w:val="000F0B1E"/>
    <w:rsid w:val="000F2789"/>
    <w:rsid w:val="000F3582"/>
    <w:rsid w:val="000F37B0"/>
    <w:rsid w:val="000F3D18"/>
    <w:rsid w:val="000F459A"/>
    <w:rsid w:val="000F51C8"/>
    <w:rsid w:val="000F6109"/>
    <w:rsid w:val="000F6795"/>
    <w:rsid w:val="000F6A18"/>
    <w:rsid w:val="000F7920"/>
    <w:rsid w:val="00101774"/>
    <w:rsid w:val="00101C24"/>
    <w:rsid w:val="0010226F"/>
    <w:rsid w:val="00102576"/>
    <w:rsid w:val="0010393B"/>
    <w:rsid w:val="00103AFE"/>
    <w:rsid w:val="00103D4D"/>
    <w:rsid w:val="00104072"/>
    <w:rsid w:val="00104192"/>
    <w:rsid w:val="001044E0"/>
    <w:rsid w:val="00104E13"/>
    <w:rsid w:val="00105B67"/>
    <w:rsid w:val="001075DB"/>
    <w:rsid w:val="00111F29"/>
    <w:rsid w:val="00112261"/>
    <w:rsid w:val="001126AB"/>
    <w:rsid w:val="00114AAA"/>
    <w:rsid w:val="00114D60"/>
    <w:rsid w:val="001155D4"/>
    <w:rsid w:val="001158C6"/>
    <w:rsid w:val="001162C6"/>
    <w:rsid w:val="00116385"/>
    <w:rsid w:val="00117663"/>
    <w:rsid w:val="001206C6"/>
    <w:rsid w:val="00121BAC"/>
    <w:rsid w:val="00122D25"/>
    <w:rsid w:val="00122D41"/>
    <w:rsid w:val="00123589"/>
    <w:rsid w:val="00124F89"/>
    <w:rsid w:val="00125467"/>
    <w:rsid w:val="00125C63"/>
    <w:rsid w:val="001269F1"/>
    <w:rsid w:val="00126F2A"/>
    <w:rsid w:val="0012753E"/>
    <w:rsid w:val="00130079"/>
    <w:rsid w:val="0013014E"/>
    <w:rsid w:val="0013017F"/>
    <w:rsid w:val="00130784"/>
    <w:rsid w:val="00130A16"/>
    <w:rsid w:val="00134196"/>
    <w:rsid w:val="00134ADB"/>
    <w:rsid w:val="00136514"/>
    <w:rsid w:val="00136A83"/>
    <w:rsid w:val="00140C5D"/>
    <w:rsid w:val="00140E14"/>
    <w:rsid w:val="00141964"/>
    <w:rsid w:val="00141A32"/>
    <w:rsid w:val="00141C3E"/>
    <w:rsid w:val="00142349"/>
    <w:rsid w:val="00142CA7"/>
    <w:rsid w:val="0014333C"/>
    <w:rsid w:val="00144A81"/>
    <w:rsid w:val="00144A97"/>
    <w:rsid w:val="0014614E"/>
    <w:rsid w:val="0014687A"/>
    <w:rsid w:val="00147560"/>
    <w:rsid w:val="001478FB"/>
    <w:rsid w:val="00147BBA"/>
    <w:rsid w:val="00147D04"/>
    <w:rsid w:val="001504FD"/>
    <w:rsid w:val="00150E92"/>
    <w:rsid w:val="00151726"/>
    <w:rsid w:val="0015225A"/>
    <w:rsid w:val="001532F9"/>
    <w:rsid w:val="00153366"/>
    <w:rsid w:val="00153791"/>
    <w:rsid w:val="00153815"/>
    <w:rsid w:val="00154E9D"/>
    <w:rsid w:val="001550A6"/>
    <w:rsid w:val="001550BF"/>
    <w:rsid w:val="001558CB"/>
    <w:rsid w:val="00155E6F"/>
    <w:rsid w:val="00157046"/>
    <w:rsid w:val="00157048"/>
    <w:rsid w:val="001572A6"/>
    <w:rsid w:val="00157633"/>
    <w:rsid w:val="001604D6"/>
    <w:rsid w:val="00160D75"/>
    <w:rsid w:val="00160FB9"/>
    <w:rsid w:val="00161454"/>
    <w:rsid w:val="001616D6"/>
    <w:rsid w:val="00161ABF"/>
    <w:rsid w:val="0016297A"/>
    <w:rsid w:val="001638BA"/>
    <w:rsid w:val="00163B0D"/>
    <w:rsid w:val="00163B96"/>
    <w:rsid w:val="001649F7"/>
    <w:rsid w:val="001663F0"/>
    <w:rsid w:val="00166C2B"/>
    <w:rsid w:val="001675BE"/>
    <w:rsid w:val="00167A09"/>
    <w:rsid w:val="00167F05"/>
    <w:rsid w:val="00170EF9"/>
    <w:rsid w:val="00170F71"/>
    <w:rsid w:val="00171252"/>
    <w:rsid w:val="00171399"/>
    <w:rsid w:val="00171C77"/>
    <w:rsid w:val="00173AB7"/>
    <w:rsid w:val="00173CA1"/>
    <w:rsid w:val="00173CE3"/>
    <w:rsid w:val="001744FC"/>
    <w:rsid w:val="0017460A"/>
    <w:rsid w:val="00175143"/>
    <w:rsid w:val="0018066B"/>
    <w:rsid w:val="00180C9C"/>
    <w:rsid w:val="00181015"/>
    <w:rsid w:val="001811F9"/>
    <w:rsid w:val="001820B3"/>
    <w:rsid w:val="00183168"/>
    <w:rsid w:val="001834B2"/>
    <w:rsid w:val="001834EA"/>
    <w:rsid w:val="0018352A"/>
    <w:rsid w:val="00183EB3"/>
    <w:rsid w:val="00186725"/>
    <w:rsid w:val="00187410"/>
    <w:rsid w:val="00190EA8"/>
    <w:rsid w:val="00191C95"/>
    <w:rsid w:val="00192246"/>
    <w:rsid w:val="001938D5"/>
    <w:rsid w:val="00193B62"/>
    <w:rsid w:val="00196459"/>
    <w:rsid w:val="001A0FC7"/>
    <w:rsid w:val="001A1AB1"/>
    <w:rsid w:val="001A1E9F"/>
    <w:rsid w:val="001A3D49"/>
    <w:rsid w:val="001A4D54"/>
    <w:rsid w:val="001A4E3E"/>
    <w:rsid w:val="001A5265"/>
    <w:rsid w:val="001A57EF"/>
    <w:rsid w:val="001A68D0"/>
    <w:rsid w:val="001A739F"/>
    <w:rsid w:val="001B1FDD"/>
    <w:rsid w:val="001B3147"/>
    <w:rsid w:val="001B314D"/>
    <w:rsid w:val="001B3414"/>
    <w:rsid w:val="001B394A"/>
    <w:rsid w:val="001B39D0"/>
    <w:rsid w:val="001B4DF9"/>
    <w:rsid w:val="001B4EBB"/>
    <w:rsid w:val="001B5A8F"/>
    <w:rsid w:val="001B620B"/>
    <w:rsid w:val="001C05AC"/>
    <w:rsid w:val="001C120A"/>
    <w:rsid w:val="001C1BC8"/>
    <w:rsid w:val="001C275F"/>
    <w:rsid w:val="001C3D77"/>
    <w:rsid w:val="001C4810"/>
    <w:rsid w:val="001C5C36"/>
    <w:rsid w:val="001C6302"/>
    <w:rsid w:val="001C6839"/>
    <w:rsid w:val="001C745E"/>
    <w:rsid w:val="001C7FD6"/>
    <w:rsid w:val="001D098A"/>
    <w:rsid w:val="001D115B"/>
    <w:rsid w:val="001D23A2"/>
    <w:rsid w:val="001D2FF8"/>
    <w:rsid w:val="001D3754"/>
    <w:rsid w:val="001D42F2"/>
    <w:rsid w:val="001D4937"/>
    <w:rsid w:val="001D49B6"/>
    <w:rsid w:val="001D5B7C"/>
    <w:rsid w:val="001D66E0"/>
    <w:rsid w:val="001D706D"/>
    <w:rsid w:val="001D7FFB"/>
    <w:rsid w:val="001E01E5"/>
    <w:rsid w:val="001E0780"/>
    <w:rsid w:val="001E1A35"/>
    <w:rsid w:val="001E26D1"/>
    <w:rsid w:val="001E2818"/>
    <w:rsid w:val="001E2D7F"/>
    <w:rsid w:val="001E3612"/>
    <w:rsid w:val="001E3A45"/>
    <w:rsid w:val="001E3DE6"/>
    <w:rsid w:val="001E3FB4"/>
    <w:rsid w:val="001E4D81"/>
    <w:rsid w:val="001E5961"/>
    <w:rsid w:val="001E74BA"/>
    <w:rsid w:val="001F0C00"/>
    <w:rsid w:val="001F1BE2"/>
    <w:rsid w:val="001F1EE8"/>
    <w:rsid w:val="001F1EFE"/>
    <w:rsid w:val="001F2357"/>
    <w:rsid w:val="001F4145"/>
    <w:rsid w:val="001F4BC2"/>
    <w:rsid w:val="001F4D8D"/>
    <w:rsid w:val="001F5128"/>
    <w:rsid w:val="001F55AB"/>
    <w:rsid w:val="001F7585"/>
    <w:rsid w:val="001F7A63"/>
    <w:rsid w:val="001F7F23"/>
    <w:rsid w:val="002019DA"/>
    <w:rsid w:val="00201B8D"/>
    <w:rsid w:val="00202ADE"/>
    <w:rsid w:val="00202D71"/>
    <w:rsid w:val="00203076"/>
    <w:rsid w:val="00204DA4"/>
    <w:rsid w:val="002058B6"/>
    <w:rsid w:val="00206B23"/>
    <w:rsid w:val="00207719"/>
    <w:rsid w:val="00207EF9"/>
    <w:rsid w:val="00211311"/>
    <w:rsid w:val="0021154E"/>
    <w:rsid w:val="002130B7"/>
    <w:rsid w:val="0021310D"/>
    <w:rsid w:val="0021342F"/>
    <w:rsid w:val="00214E70"/>
    <w:rsid w:val="002170D4"/>
    <w:rsid w:val="00217398"/>
    <w:rsid w:val="002201BF"/>
    <w:rsid w:val="002208D9"/>
    <w:rsid w:val="00221031"/>
    <w:rsid w:val="0022108D"/>
    <w:rsid w:val="002220C1"/>
    <w:rsid w:val="0022230F"/>
    <w:rsid w:val="002225D2"/>
    <w:rsid w:val="00222B04"/>
    <w:rsid w:val="002234D7"/>
    <w:rsid w:val="002244D2"/>
    <w:rsid w:val="00224568"/>
    <w:rsid w:val="0022512D"/>
    <w:rsid w:val="00225365"/>
    <w:rsid w:val="00225738"/>
    <w:rsid w:val="00230AD1"/>
    <w:rsid w:val="00231313"/>
    <w:rsid w:val="0023147C"/>
    <w:rsid w:val="0023169C"/>
    <w:rsid w:val="00232834"/>
    <w:rsid w:val="002328EC"/>
    <w:rsid w:val="00233474"/>
    <w:rsid w:val="00233CEE"/>
    <w:rsid w:val="0023684B"/>
    <w:rsid w:val="00236EB7"/>
    <w:rsid w:val="00241995"/>
    <w:rsid w:val="00241B83"/>
    <w:rsid w:val="00241BD0"/>
    <w:rsid w:val="0024208C"/>
    <w:rsid w:val="0024283A"/>
    <w:rsid w:val="00242E6E"/>
    <w:rsid w:val="00243C6C"/>
    <w:rsid w:val="00243D07"/>
    <w:rsid w:val="00244510"/>
    <w:rsid w:val="00244883"/>
    <w:rsid w:val="00245977"/>
    <w:rsid w:val="00245A1A"/>
    <w:rsid w:val="002460EC"/>
    <w:rsid w:val="00246EF6"/>
    <w:rsid w:val="002474D7"/>
    <w:rsid w:val="00251C13"/>
    <w:rsid w:val="00252616"/>
    <w:rsid w:val="0025302D"/>
    <w:rsid w:val="00253985"/>
    <w:rsid w:val="00256E67"/>
    <w:rsid w:val="00257278"/>
    <w:rsid w:val="00257639"/>
    <w:rsid w:val="0026071F"/>
    <w:rsid w:val="00260AC8"/>
    <w:rsid w:val="0026154D"/>
    <w:rsid w:val="00261827"/>
    <w:rsid w:val="00261FF2"/>
    <w:rsid w:val="00262745"/>
    <w:rsid w:val="00262B05"/>
    <w:rsid w:val="00262D0C"/>
    <w:rsid w:val="00263259"/>
    <w:rsid w:val="0026383D"/>
    <w:rsid w:val="002642C9"/>
    <w:rsid w:val="00265116"/>
    <w:rsid w:val="00265EFD"/>
    <w:rsid w:val="00265F62"/>
    <w:rsid w:val="00267EA5"/>
    <w:rsid w:val="0027010C"/>
    <w:rsid w:val="00270166"/>
    <w:rsid w:val="00270EF8"/>
    <w:rsid w:val="002713C4"/>
    <w:rsid w:val="002733EE"/>
    <w:rsid w:val="002734D8"/>
    <w:rsid w:val="00273940"/>
    <w:rsid w:val="00273AF0"/>
    <w:rsid w:val="0027402A"/>
    <w:rsid w:val="002748EF"/>
    <w:rsid w:val="00274B53"/>
    <w:rsid w:val="00275815"/>
    <w:rsid w:val="0027700F"/>
    <w:rsid w:val="0027716E"/>
    <w:rsid w:val="0028143B"/>
    <w:rsid w:val="002816F5"/>
    <w:rsid w:val="002818CD"/>
    <w:rsid w:val="00281915"/>
    <w:rsid w:val="002825F6"/>
    <w:rsid w:val="00284208"/>
    <w:rsid w:val="002852A1"/>
    <w:rsid w:val="00285C75"/>
    <w:rsid w:val="00286014"/>
    <w:rsid w:val="0028640A"/>
    <w:rsid w:val="00287F4F"/>
    <w:rsid w:val="0029123A"/>
    <w:rsid w:val="002917AD"/>
    <w:rsid w:val="00291972"/>
    <w:rsid w:val="0029282F"/>
    <w:rsid w:val="00293203"/>
    <w:rsid w:val="00297F8A"/>
    <w:rsid w:val="002A0640"/>
    <w:rsid w:val="002A098A"/>
    <w:rsid w:val="002A14F8"/>
    <w:rsid w:val="002A168C"/>
    <w:rsid w:val="002A20E6"/>
    <w:rsid w:val="002A4226"/>
    <w:rsid w:val="002A425A"/>
    <w:rsid w:val="002A6011"/>
    <w:rsid w:val="002A67BA"/>
    <w:rsid w:val="002A6FCA"/>
    <w:rsid w:val="002A77D5"/>
    <w:rsid w:val="002B0FAA"/>
    <w:rsid w:val="002B16FC"/>
    <w:rsid w:val="002B30CF"/>
    <w:rsid w:val="002B3162"/>
    <w:rsid w:val="002B3341"/>
    <w:rsid w:val="002B5629"/>
    <w:rsid w:val="002B5FCC"/>
    <w:rsid w:val="002B6002"/>
    <w:rsid w:val="002B6460"/>
    <w:rsid w:val="002B7620"/>
    <w:rsid w:val="002C0CC6"/>
    <w:rsid w:val="002C1C9D"/>
    <w:rsid w:val="002C2064"/>
    <w:rsid w:val="002C20D2"/>
    <w:rsid w:val="002C322B"/>
    <w:rsid w:val="002C35C1"/>
    <w:rsid w:val="002C41E8"/>
    <w:rsid w:val="002C457F"/>
    <w:rsid w:val="002C4C98"/>
    <w:rsid w:val="002C58F7"/>
    <w:rsid w:val="002C5A07"/>
    <w:rsid w:val="002C5A94"/>
    <w:rsid w:val="002C60D3"/>
    <w:rsid w:val="002C66A2"/>
    <w:rsid w:val="002C69E5"/>
    <w:rsid w:val="002C745A"/>
    <w:rsid w:val="002C7EDA"/>
    <w:rsid w:val="002C7F3F"/>
    <w:rsid w:val="002D09AB"/>
    <w:rsid w:val="002D128B"/>
    <w:rsid w:val="002D1EDC"/>
    <w:rsid w:val="002D2847"/>
    <w:rsid w:val="002D3A14"/>
    <w:rsid w:val="002D4916"/>
    <w:rsid w:val="002D5321"/>
    <w:rsid w:val="002D5F48"/>
    <w:rsid w:val="002D5FF2"/>
    <w:rsid w:val="002D6EE0"/>
    <w:rsid w:val="002D715B"/>
    <w:rsid w:val="002D7F3E"/>
    <w:rsid w:val="002E011D"/>
    <w:rsid w:val="002E1B5D"/>
    <w:rsid w:val="002E2E64"/>
    <w:rsid w:val="002E3191"/>
    <w:rsid w:val="002E3E24"/>
    <w:rsid w:val="002E41B5"/>
    <w:rsid w:val="002E6610"/>
    <w:rsid w:val="002E6744"/>
    <w:rsid w:val="002E6899"/>
    <w:rsid w:val="002E77CB"/>
    <w:rsid w:val="002F0A7A"/>
    <w:rsid w:val="002F13A1"/>
    <w:rsid w:val="002F3C97"/>
    <w:rsid w:val="002F4FE6"/>
    <w:rsid w:val="002F5F29"/>
    <w:rsid w:val="002F71D2"/>
    <w:rsid w:val="002F7532"/>
    <w:rsid w:val="00301441"/>
    <w:rsid w:val="00302881"/>
    <w:rsid w:val="00302C5B"/>
    <w:rsid w:val="00303B87"/>
    <w:rsid w:val="00303E31"/>
    <w:rsid w:val="0030492B"/>
    <w:rsid w:val="003058B3"/>
    <w:rsid w:val="003069FB"/>
    <w:rsid w:val="00307A85"/>
    <w:rsid w:val="0031090F"/>
    <w:rsid w:val="00311028"/>
    <w:rsid w:val="00312FD1"/>
    <w:rsid w:val="003130D1"/>
    <w:rsid w:val="003133F4"/>
    <w:rsid w:val="003140F8"/>
    <w:rsid w:val="0031441B"/>
    <w:rsid w:val="00314538"/>
    <w:rsid w:val="0031480E"/>
    <w:rsid w:val="00315B54"/>
    <w:rsid w:val="0031662D"/>
    <w:rsid w:val="00316AD6"/>
    <w:rsid w:val="00317513"/>
    <w:rsid w:val="00317795"/>
    <w:rsid w:val="00317F92"/>
    <w:rsid w:val="00320F37"/>
    <w:rsid w:val="00321853"/>
    <w:rsid w:val="00321CA6"/>
    <w:rsid w:val="003220CF"/>
    <w:rsid w:val="00322191"/>
    <w:rsid w:val="00322389"/>
    <w:rsid w:val="00322E27"/>
    <w:rsid w:val="0032363C"/>
    <w:rsid w:val="003241D0"/>
    <w:rsid w:val="003251EE"/>
    <w:rsid w:val="003263E6"/>
    <w:rsid w:val="00326921"/>
    <w:rsid w:val="003270B8"/>
    <w:rsid w:val="00327AA9"/>
    <w:rsid w:val="00327B09"/>
    <w:rsid w:val="00327DDC"/>
    <w:rsid w:val="003305E5"/>
    <w:rsid w:val="00330CAB"/>
    <w:rsid w:val="00330CBF"/>
    <w:rsid w:val="0033110B"/>
    <w:rsid w:val="00331355"/>
    <w:rsid w:val="00331BD2"/>
    <w:rsid w:val="0033292E"/>
    <w:rsid w:val="00332936"/>
    <w:rsid w:val="00332C4E"/>
    <w:rsid w:val="00332C67"/>
    <w:rsid w:val="003331FC"/>
    <w:rsid w:val="00333AB1"/>
    <w:rsid w:val="003345DE"/>
    <w:rsid w:val="00334A03"/>
    <w:rsid w:val="00337CFC"/>
    <w:rsid w:val="00337FE9"/>
    <w:rsid w:val="0034028C"/>
    <w:rsid w:val="0034157D"/>
    <w:rsid w:val="00342331"/>
    <w:rsid w:val="00342C2F"/>
    <w:rsid w:val="0034363E"/>
    <w:rsid w:val="0034424A"/>
    <w:rsid w:val="0034587C"/>
    <w:rsid w:val="0034613C"/>
    <w:rsid w:val="00347110"/>
    <w:rsid w:val="00347CE5"/>
    <w:rsid w:val="00347D18"/>
    <w:rsid w:val="00350D40"/>
    <w:rsid w:val="003514E2"/>
    <w:rsid w:val="00351A28"/>
    <w:rsid w:val="00352112"/>
    <w:rsid w:val="003523DC"/>
    <w:rsid w:val="00353181"/>
    <w:rsid w:val="0035375D"/>
    <w:rsid w:val="00353A83"/>
    <w:rsid w:val="003543A9"/>
    <w:rsid w:val="0035475C"/>
    <w:rsid w:val="00354A8F"/>
    <w:rsid w:val="00355955"/>
    <w:rsid w:val="00357E27"/>
    <w:rsid w:val="003610A3"/>
    <w:rsid w:val="00361CBB"/>
    <w:rsid w:val="00362184"/>
    <w:rsid w:val="003622C9"/>
    <w:rsid w:val="003634BB"/>
    <w:rsid w:val="0036443C"/>
    <w:rsid w:val="003644FC"/>
    <w:rsid w:val="00366156"/>
    <w:rsid w:val="00366F48"/>
    <w:rsid w:val="0036743C"/>
    <w:rsid w:val="003702AC"/>
    <w:rsid w:val="0037196B"/>
    <w:rsid w:val="00372507"/>
    <w:rsid w:val="00372E24"/>
    <w:rsid w:val="0037353F"/>
    <w:rsid w:val="00373CEA"/>
    <w:rsid w:val="00375632"/>
    <w:rsid w:val="00375E29"/>
    <w:rsid w:val="003761E2"/>
    <w:rsid w:val="0037707B"/>
    <w:rsid w:val="003771D2"/>
    <w:rsid w:val="003807AC"/>
    <w:rsid w:val="00380B0B"/>
    <w:rsid w:val="00380EDC"/>
    <w:rsid w:val="0038217F"/>
    <w:rsid w:val="00382275"/>
    <w:rsid w:val="003824D1"/>
    <w:rsid w:val="00383106"/>
    <w:rsid w:val="0038313F"/>
    <w:rsid w:val="00383492"/>
    <w:rsid w:val="0038383A"/>
    <w:rsid w:val="00383F76"/>
    <w:rsid w:val="003841EC"/>
    <w:rsid w:val="0038482A"/>
    <w:rsid w:val="00385771"/>
    <w:rsid w:val="0038628C"/>
    <w:rsid w:val="0038652D"/>
    <w:rsid w:val="00386FC4"/>
    <w:rsid w:val="003870B8"/>
    <w:rsid w:val="00392454"/>
    <w:rsid w:val="00392490"/>
    <w:rsid w:val="003928F4"/>
    <w:rsid w:val="00392C4F"/>
    <w:rsid w:val="00392EFD"/>
    <w:rsid w:val="00393AE3"/>
    <w:rsid w:val="00394089"/>
    <w:rsid w:val="003940A9"/>
    <w:rsid w:val="00395AE9"/>
    <w:rsid w:val="0039682A"/>
    <w:rsid w:val="00397940"/>
    <w:rsid w:val="003979C3"/>
    <w:rsid w:val="00397D25"/>
    <w:rsid w:val="003A0B63"/>
    <w:rsid w:val="003A0C28"/>
    <w:rsid w:val="003A1259"/>
    <w:rsid w:val="003A2230"/>
    <w:rsid w:val="003A28BE"/>
    <w:rsid w:val="003A3303"/>
    <w:rsid w:val="003A413A"/>
    <w:rsid w:val="003A4DA3"/>
    <w:rsid w:val="003A4E86"/>
    <w:rsid w:val="003A4EFF"/>
    <w:rsid w:val="003A502F"/>
    <w:rsid w:val="003A5BBB"/>
    <w:rsid w:val="003A5BFA"/>
    <w:rsid w:val="003A6521"/>
    <w:rsid w:val="003A7968"/>
    <w:rsid w:val="003B0005"/>
    <w:rsid w:val="003B0411"/>
    <w:rsid w:val="003B06BC"/>
    <w:rsid w:val="003B18A4"/>
    <w:rsid w:val="003B1B03"/>
    <w:rsid w:val="003B1D51"/>
    <w:rsid w:val="003B2109"/>
    <w:rsid w:val="003B24E4"/>
    <w:rsid w:val="003B32B8"/>
    <w:rsid w:val="003B35E9"/>
    <w:rsid w:val="003B3FBF"/>
    <w:rsid w:val="003B4077"/>
    <w:rsid w:val="003B4EB6"/>
    <w:rsid w:val="003B4F95"/>
    <w:rsid w:val="003B5F8B"/>
    <w:rsid w:val="003B664A"/>
    <w:rsid w:val="003B69D3"/>
    <w:rsid w:val="003B73BA"/>
    <w:rsid w:val="003C179A"/>
    <w:rsid w:val="003C19A0"/>
    <w:rsid w:val="003C1E7A"/>
    <w:rsid w:val="003C207F"/>
    <w:rsid w:val="003C27EC"/>
    <w:rsid w:val="003C284F"/>
    <w:rsid w:val="003C2A89"/>
    <w:rsid w:val="003C2B91"/>
    <w:rsid w:val="003C2DBD"/>
    <w:rsid w:val="003C4151"/>
    <w:rsid w:val="003C469C"/>
    <w:rsid w:val="003C4741"/>
    <w:rsid w:val="003C5230"/>
    <w:rsid w:val="003C531F"/>
    <w:rsid w:val="003C59C0"/>
    <w:rsid w:val="003C59FA"/>
    <w:rsid w:val="003C6041"/>
    <w:rsid w:val="003C60E2"/>
    <w:rsid w:val="003C6D7C"/>
    <w:rsid w:val="003C74D8"/>
    <w:rsid w:val="003C7B4B"/>
    <w:rsid w:val="003D3724"/>
    <w:rsid w:val="003D3D96"/>
    <w:rsid w:val="003D428C"/>
    <w:rsid w:val="003D42E3"/>
    <w:rsid w:val="003D4E72"/>
    <w:rsid w:val="003D5A83"/>
    <w:rsid w:val="003E118C"/>
    <w:rsid w:val="003E17D2"/>
    <w:rsid w:val="003E1EC9"/>
    <w:rsid w:val="003E2208"/>
    <w:rsid w:val="003E22AC"/>
    <w:rsid w:val="003E2C9B"/>
    <w:rsid w:val="003E308A"/>
    <w:rsid w:val="003E30E3"/>
    <w:rsid w:val="003E31F8"/>
    <w:rsid w:val="003E4477"/>
    <w:rsid w:val="003E4FE7"/>
    <w:rsid w:val="003E583A"/>
    <w:rsid w:val="003E6903"/>
    <w:rsid w:val="003E6970"/>
    <w:rsid w:val="003F0954"/>
    <w:rsid w:val="003F1C2D"/>
    <w:rsid w:val="003F1FB5"/>
    <w:rsid w:val="003F2F19"/>
    <w:rsid w:val="003F3C34"/>
    <w:rsid w:val="003F3F59"/>
    <w:rsid w:val="003F4641"/>
    <w:rsid w:val="003F4DC8"/>
    <w:rsid w:val="003F56F9"/>
    <w:rsid w:val="003F649D"/>
    <w:rsid w:val="003F7036"/>
    <w:rsid w:val="003F7286"/>
    <w:rsid w:val="00400407"/>
    <w:rsid w:val="0040116A"/>
    <w:rsid w:val="0040251D"/>
    <w:rsid w:val="004063F4"/>
    <w:rsid w:val="00406F79"/>
    <w:rsid w:val="0040797D"/>
    <w:rsid w:val="00410D01"/>
    <w:rsid w:val="00410E5C"/>
    <w:rsid w:val="00413388"/>
    <w:rsid w:val="00413AA7"/>
    <w:rsid w:val="00413E63"/>
    <w:rsid w:val="004145E1"/>
    <w:rsid w:val="004164E9"/>
    <w:rsid w:val="00416656"/>
    <w:rsid w:val="0041683F"/>
    <w:rsid w:val="00417575"/>
    <w:rsid w:val="00417BD0"/>
    <w:rsid w:val="00417BEB"/>
    <w:rsid w:val="00420B12"/>
    <w:rsid w:val="00420B4F"/>
    <w:rsid w:val="004213FE"/>
    <w:rsid w:val="00421977"/>
    <w:rsid w:val="00421EED"/>
    <w:rsid w:val="00422BF9"/>
    <w:rsid w:val="00424E72"/>
    <w:rsid w:val="00425DFF"/>
    <w:rsid w:val="00425F2C"/>
    <w:rsid w:val="004264A5"/>
    <w:rsid w:val="00426A40"/>
    <w:rsid w:val="00426B9C"/>
    <w:rsid w:val="00426EE7"/>
    <w:rsid w:val="00427601"/>
    <w:rsid w:val="00427F61"/>
    <w:rsid w:val="00430844"/>
    <w:rsid w:val="00430924"/>
    <w:rsid w:val="00430EBE"/>
    <w:rsid w:val="0043150A"/>
    <w:rsid w:val="00431A9D"/>
    <w:rsid w:val="00431D08"/>
    <w:rsid w:val="0043321A"/>
    <w:rsid w:val="00433DF5"/>
    <w:rsid w:val="00434531"/>
    <w:rsid w:val="00434CDA"/>
    <w:rsid w:val="00434E15"/>
    <w:rsid w:val="00435B74"/>
    <w:rsid w:val="00440A61"/>
    <w:rsid w:val="00440AA1"/>
    <w:rsid w:val="00440B5B"/>
    <w:rsid w:val="00440ED0"/>
    <w:rsid w:val="00441CCC"/>
    <w:rsid w:val="00443B3D"/>
    <w:rsid w:val="00443FA2"/>
    <w:rsid w:val="004453DF"/>
    <w:rsid w:val="00445B3D"/>
    <w:rsid w:val="00445CA7"/>
    <w:rsid w:val="0044724D"/>
    <w:rsid w:val="0044795E"/>
    <w:rsid w:val="00450577"/>
    <w:rsid w:val="004506FD"/>
    <w:rsid w:val="004509FF"/>
    <w:rsid w:val="00450DE1"/>
    <w:rsid w:val="00451108"/>
    <w:rsid w:val="00451CEA"/>
    <w:rsid w:val="00451F49"/>
    <w:rsid w:val="004538EB"/>
    <w:rsid w:val="00454965"/>
    <w:rsid w:val="00454E7C"/>
    <w:rsid w:val="00455227"/>
    <w:rsid w:val="00455B4B"/>
    <w:rsid w:val="00455D05"/>
    <w:rsid w:val="00455E7A"/>
    <w:rsid w:val="00455F0B"/>
    <w:rsid w:val="00464C8B"/>
    <w:rsid w:val="00464DC2"/>
    <w:rsid w:val="00464F86"/>
    <w:rsid w:val="004654BE"/>
    <w:rsid w:val="00465677"/>
    <w:rsid w:val="0046577A"/>
    <w:rsid w:val="00465965"/>
    <w:rsid w:val="00465DCE"/>
    <w:rsid w:val="00465DDD"/>
    <w:rsid w:val="00465EA4"/>
    <w:rsid w:val="00467588"/>
    <w:rsid w:val="00467D30"/>
    <w:rsid w:val="00470201"/>
    <w:rsid w:val="004703C5"/>
    <w:rsid w:val="00471C12"/>
    <w:rsid w:val="00471F32"/>
    <w:rsid w:val="00472557"/>
    <w:rsid w:val="004730C8"/>
    <w:rsid w:val="0047371E"/>
    <w:rsid w:val="004741F6"/>
    <w:rsid w:val="0047421D"/>
    <w:rsid w:val="0047483E"/>
    <w:rsid w:val="00475188"/>
    <w:rsid w:val="004758DD"/>
    <w:rsid w:val="00475BB0"/>
    <w:rsid w:val="0047730C"/>
    <w:rsid w:val="00480840"/>
    <w:rsid w:val="00480881"/>
    <w:rsid w:val="00481D59"/>
    <w:rsid w:val="00481EEE"/>
    <w:rsid w:val="00482A4D"/>
    <w:rsid w:val="00483506"/>
    <w:rsid w:val="004840F8"/>
    <w:rsid w:val="00484DA2"/>
    <w:rsid w:val="00484FF0"/>
    <w:rsid w:val="0048531B"/>
    <w:rsid w:val="00486655"/>
    <w:rsid w:val="004868EC"/>
    <w:rsid w:val="00487AEA"/>
    <w:rsid w:val="004914F4"/>
    <w:rsid w:val="00491F0D"/>
    <w:rsid w:val="00492E91"/>
    <w:rsid w:val="004937A7"/>
    <w:rsid w:val="0049414B"/>
    <w:rsid w:val="00494A46"/>
    <w:rsid w:val="00494E5B"/>
    <w:rsid w:val="00495A73"/>
    <w:rsid w:val="004962E8"/>
    <w:rsid w:val="00496C9D"/>
    <w:rsid w:val="00496F46"/>
    <w:rsid w:val="00497901"/>
    <w:rsid w:val="004A003F"/>
    <w:rsid w:val="004A48EC"/>
    <w:rsid w:val="004A4BBC"/>
    <w:rsid w:val="004A6AE3"/>
    <w:rsid w:val="004A7A3A"/>
    <w:rsid w:val="004A7E04"/>
    <w:rsid w:val="004B195F"/>
    <w:rsid w:val="004B2336"/>
    <w:rsid w:val="004B286F"/>
    <w:rsid w:val="004B35BC"/>
    <w:rsid w:val="004B39A6"/>
    <w:rsid w:val="004B3EAC"/>
    <w:rsid w:val="004B3EF3"/>
    <w:rsid w:val="004B4543"/>
    <w:rsid w:val="004B5126"/>
    <w:rsid w:val="004B5DC3"/>
    <w:rsid w:val="004B7391"/>
    <w:rsid w:val="004B76AD"/>
    <w:rsid w:val="004C00AD"/>
    <w:rsid w:val="004C2466"/>
    <w:rsid w:val="004C38E6"/>
    <w:rsid w:val="004C3A15"/>
    <w:rsid w:val="004C401D"/>
    <w:rsid w:val="004C4ED4"/>
    <w:rsid w:val="004C60E0"/>
    <w:rsid w:val="004C6445"/>
    <w:rsid w:val="004C676A"/>
    <w:rsid w:val="004C734E"/>
    <w:rsid w:val="004D2816"/>
    <w:rsid w:val="004D2966"/>
    <w:rsid w:val="004D2F9A"/>
    <w:rsid w:val="004D363A"/>
    <w:rsid w:val="004D378B"/>
    <w:rsid w:val="004D39CF"/>
    <w:rsid w:val="004D3F6D"/>
    <w:rsid w:val="004D46EC"/>
    <w:rsid w:val="004D5132"/>
    <w:rsid w:val="004D5D37"/>
    <w:rsid w:val="004D7132"/>
    <w:rsid w:val="004D7681"/>
    <w:rsid w:val="004D7A21"/>
    <w:rsid w:val="004E0326"/>
    <w:rsid w:val="004E1E9C"/>
    <w:rsid w:val="004E2690"/>
    <w:rsid w:val="004E27E7"/>
    <w:rsid w:val="004E290A"/>
    <w:rsid w:val="004E3C19"/>
    <w:rsid w:val="004E40E6"/>
    <w:rsid w:val="004E49CE"/>
    <w:rsid w:val="004E50BB"/>
    <w:rsid w:val="004E5138"/>
    <w:rsid w:val="004E52E2"/>
    <w:rsid w:val="004E6ECA"/>
    <w:rsid w:val="004E786F"/>
    <w:rsid w:val="004F0198"/>
    <w:rsid w:val="004F09CE"/>
    <w:rsid w:val="004F0F32"/>
    <w:rsid w:val="004F14D8"/>
    <w:rsid w:val="004F1740"/>
    <w:rsid w:val="004F2111"/>
    <w:rsid w:val="004F2B65"/>
    <w:rsid w:val="004F33CD"/>
    <w:rsid w:val="004F5B52"/>
    <w:rsid w:val="004F7C3A"/>
    <w:rsid w:val="004F7CA2"/>
    <w:rsid w:val="0050021C"/>
    <w:rsid w:val="00500E48"/>
    <w:rsid w:val="00501358"/>
    <w:rsid w:val="005028B5"/>
    <w:rsid w:val="00502F68"/>
    <w:rsid w:val="00503A01"/>
    <w:rsid w:val="00504074"/>
    <w:rsid w:val="00504B6E"/>
    <w:rsid w:val="005050F2"/>
    <w:rsid w:val="005075F2"/>
    <w:rsid w:val="00507720"/>
    <w:rsid w:val="00510166"/>
    <w:rsid w:val="00510382"/>
    <w:rsid w:val="00510F2B"/>
    <w:rsid w:val="005111E0"/>
    <w:rsid w:val="00511675"/>
    <w:rsid w:val="00511C0B"/>
    <w:rsid w:val="00511EE0"/>
    <w:rsid w:val="005123DE"/>
    <w:rsid w:val="0051254D"/>
    <w:rsid w:val="005125BD"/>
    <w:rsid w:val="00513309"/>
    <w:rsid w:val="005137A2"/>
    <w:rsid w:val="00513A5C"/>
    <w:rsid w:val="00517E1E"/>
    <w:rsid w:val="00520BE5"/>
    <w:rsid w:val="00521120"/>
    <w:rsid w:val="005211A9"/>
    <w:rsid w:val="005215EE"/>
    <w:rsid w:val="00522386"/>
    <w:rsid w:val="005223B7"/>
    <w:rsid w:val="00522DAE"/>
    <w:rsid w:val="00523FD8"/>
    <w:rsid w:val="00525D6E"/>
    <w:rsid w:val="00526696"/>
    <w:rsid w:val="00526AD7"/>
    <w:rsid w:val="00527562"/>
    <w:rsid w:val="005275FE"/>
    <w:rsid w:val="00530195"/>
    <w:rsid w:val="005301E1"/>
    <w:rsid w:val="00530579"/>
    <w:rsid w:val="0053165A"/>
    <w:rsid w:val="005317A5"/>
    <w:rsid w:val="00532499"/>
    <w:rsid w:val="00532950"/>
    <w:rsid w:val="00532A3B"/>
    <w:rsid w:val="00533543"/>
    <w:rsid w:val="00533FE5"/>
    <w:rsid w:val="005344AC"/>
    <w:rsid w:val="00534EDF"/>
    <w:rsid w:val="005356E2"/>
    <w:rsid w:val="00535914"/>
    <w:rsid w:val="00535A05"/>
    <w:rsid w:val="00535C60"/>
    <w:rsid w:val="005369A1"/>
    <w:rsid w:val="00537C29"/>
    <w:rsid w:val="00540066"/>
    <w:rsid w:val="005414CD"/>
    <w:rsid w:val="00542DE2"/>
    <w:rsid w:val="005432C2"/>
    <w:rsid w:val="00543480"/>
    <w:rsid w:val="00544623"/>
    <w:rsid w:val="00546A96"/>
    <w:rsid w:val="00546D95"/>
    <w:rsid w:val="005471BE"/>
    <w:rsid w:val="005471D8"/>
    <w:rsid w:val="00547C6D"/>
    <w:rsid w:val="00550690"/>
    <w:rsid w:val="00551540"/>
    <w:rsid w:val="00552925"/>
    <w:rsid w:val="00553E2A"/>
    <w:rsid w:val="005540C5"/>
    <w:rsid w:val="00554A82"/>
    <w:rsid w:val="00556326"/>
    <w:rsid w:val="0055642E"/>
    <w:rsid w:val="005579AC"/>
    <w:rsid w:val="00557D19"/>
    <w:rsid w:val="00557EE9"/>
    <w:rsid w:val="00561F62"/>
    <w:rsid w:val="00563311"/>
    <w:rsid w:val="00564418"/>
    <w:rsid w:val="005660A1"/>
    <w:rsid w:val="00566642"/>
    <w:rsid w:val="00566D88"/>
    <w:rsid w:val="00567BCB"/>
    <w:rsid w:val="005706FB"/>
    <w:rsid w:val="005716A1"/>
    <w:rsid w:val="00572CA5"/>
    <w:rsid w:val="00572FCD"/>
    <w:rsid w:val="00573588"/>
    <w:rsid w:val="00573E0D"/>
    <w:rsid w:val="005747F0"/>
    <w:rsid w:val="00575087"/>
    <w:rsid w:val="00576754"/>
    <w:rsid w:val="005775C8"/>
    <w:rsid w:val="00577E95"/>
    <w:rsid w:val="00581B61"/>
    <w:rsid w:val="00583C74"/>
    <w:rsid w:val="005869B4"/>
    <w:rsid w:val="00586AEE"/>
    <w:rsid w:val="00587811"/>
    <w:rsid w:val="00587B78"/>
    <w:rsid w:val="00587F57"/>
    <w:rsid w:val="00590208"/>
    <w:rsid w:val="005909C5"/>
    <w:rsid w:val="0059157F"/>
    <w:rsid w:val="005919CA"/>
    <w:rsid w:val="00591D05"/>
    <w:rsid w:val="00591F4D"/>
    <w:rsid w:val="00592FE2"/>
    <w:rsid w:val="0059306F"/>
    <w:rsid w:val="00593C55"/>
    <w:rsid w:val="00593C7E"/>
    <w:rsid w:val="00593DB8"/>
    <w:rsid w:val="00593DD5"/>
    <w:rsid w:val="00595ACD"/>
    <w:rsid w:val="00595FD7"/>
    <w:rsid w:val="005962F9"/>
    <w:rsid w:val="00596436"/>
    <w:rsid w:val="00596677"/>
    <w:rsid w:val="00597484"/>
    <w:rsid w:val="005A0118"/>
    <w:rsid w:val="005A04C7"/>
    <w:rsid w:val="005A07CB"/>
    <w:rsid w:val="005A0BFC"/>
    <w:rsid w:val="005A1578"/>
    <w:rsid w:val="005A1942"/>
    <w:rsid w:val="005A1F64"/>
    <w:rsid w:val="005A28AB"/>
    <w:rsid w:val="005A2952"/>
    <w:rsid w:val="005A2A20"/>
    <w:rsid w:val="005A2BD5"/>
    <w:rsid w:val="005A377C"/>
    <w:rsid w:val="005A4AA1"/>
    <w:rsid w:val="005A50F0"/>
    <w:rsid w:val="005A5DB9"/>
    <w:rsid w:val="005A5F60"/>
    <w:rsid w:val="005A6A92"/>
    <w:rsid w:val="005A6ADA"/>
    <w:rsid w:val="005A6BA2"/>
    <w:rsid w:val="005A6C48"/>
    <w:rsid w:val="005A7421"/>
    <w:rsid w:val="005A7F10"/>
    <w:rsid w:val="005B028C"/>
    <w:rsid w:val="005B067F"/>
    <w:rsid w:val="005B06E9"/>
    <w:rsid w:val="005B0852"/>
    <w:rsid w:val="005B09C7"/>
    <w:rsid w:val="005B19B4"/>
    <w:rsid w:val="005B1B4F"/>
    <w:rsid w:val="005B2C24"/>
    <w:rsid w:val="005B3883"/>
    <w:rsid w:val="005B4B97"/>
    <w:rsid w:val="005B4DB3"/>
    <w:rsid w:val="005B4E61"/>
    <w:rsid w:val="005B54BE"/>
    <w:rsid w:val="005B5FA3"/>
    <w:rsid w:val="005C00FA"/>
    <w:rsid w:val="005C14C4"/>
    <w:rsid w:val="005C14CC"/>
    <w:rsid w:val="005C16BB"/>
    <w:rsid w:val="005C1966"/>
    <w:rsid w:val="005C1B96"/>
    <w:rsid w:val="005C1BE7"/>
    <w:rsid w:val="005C1FCA"/>
    <w:rsid w:val="005C36AE"/>
    <w:rsid w:val="005C3F11"/>
    <w:rsid w:val="005C42C8"/>
    <w:rsid w:val="005C46C6"/>
    <w:rsid w:val="005C5419"/>
    <w:rsid w:val="005C609F"/>
    <w:rsid w:val="005C6F6A"/>
    <w:rsid w:val="005D0AB8"/>
    <w:rsid w:val="005D0F65"/>
    <w:rsid w:val="005D1A71"/>
    <w:rsid w:val="005D1C1D"/>
    <w:rsid w:val="005D213E"/>
    <w:rsid w:val="005D2358"/>
    <w:rsid w:val="005D243D"/>
    <w:rsid w:val="005D2457"/>
    <w:rsid w:val="005D2AEC"/>
    <w:rsid w:val="005D3E17"/>
    <w:rsid w:val="005D5FD4"/>
    <w:rsid w:val="005D7436"/>
    <w:rsid w:val="005D770B"/>
    <w:rsid w:val="005E0242"/>
    <w:rsid w:val="005E05F5"/>
    <w:rsid w:val="005E16B2"/>
    <w:rsid w:val="005E16F1"/>
    <w:rsid w:val="005E236B"/>
    <w:rsid w:val="005E24B9"/>
    <w:rsid w:val="005E276C"/>
    <w:rsid w:val="005E2A59"/>
    <w:rsid w:val="005E35F6"/>
    <w:rsid w:val="005E3AF1"/>
    <w:rsid w:val="005E4179"/>
    <w:rsid w:val="005E4429"/>
    <w:rsid w:val="005E5372"/>
    <w:rsid w:val="005E6979"/>
    <w:rsid w:val="005E745F"/>
    <w:rsid w:val="005E7709"/>
    <w:rsid w:val="005F0354"/>
    <w:rsid w:val="005F16EB"/>
    <w:rsid w:val="005F24B4"/>
    <w:rsid w:val="005F2B91"/>
    <w:rsid w:val="005F3209"/>
    <w:rsid w:val="005F4CB2"/>
    <w:rsid w:val="005F4DFD"/>
    <w:rsid w:val="005F581F"/>
    <w:rsid w:val="005F6014"/>
    <w:rsid w:val="005F7141"/>
    <w:rsid w:val="005F732A"/>
    <w:rsid w:val="0060083B"/>
    <w:rsid w:val="00600D4C"/>
    <w:rsid w:val="006020DB"/>
    <w:rsid w:val="0060379C"/>
    <w:rsid w:val="00604307"/>
    <w:rsid w:val="00604B3C"/>
    <w:rsid w:val="00604B80"/>
    <w:rsid w:val="00605A23"/>
    <w:rsid w:val="006062BF"/>
    <w:rsid w:val="00606428"/>
    <w:rsid w:val="00606D11"/>
    <w:rsid w:val="00606EEA"/>
    <w:rsid w:val="006071A3"/>
    <w:rsid w:val="006108CA"/>
    <w:rsid w:val="00610EFA"/>
    <w:rsid w:val="00612AA8"/>
    <w:rsid w:val="00612F45"/>
    <w:rsid w:val="006130E3"/>
    <w:rsid w:val="006135FB"/>
    <w:rsid w:val="006137F8"/>
    <w:rsid w:val="00613894"/>
    <w:rsid w:val="00613947"/>
    <w:rsid w:val="006147DF"/>
    <w:rsid w:val="0061523C"/>
    <w:rsid w:val="0061652E"/>
    <w:rsid w:val="006166BF"/>
    <w:rsid w:val="00616931"/>
    <w:rsid w:val="00616B3C"/>
    <w:rsid w:val="00620312"/>
    <w:rsid w:val="00620A01"/>
    <w:rsid w:val="00621156"/>
    <w:rsid w:val="00621999"/>
    <w:rsid w:val="00622991"/>
    <w:rsid w:val="00622D76"/>
    <w:rsid w:val="00622EC8"/>
    <w:rsid w:val="0062322B"/>
    <w:rsid w:val="00623A86"/>
    <w:rsid w:val="00624DCF"/>
    <w:rsid w:val="00626153"/>
    <w:rsid w:val="0062794B"/>
    <w:rsid w:val="00627DFD"/>
    <w:rsid w:val="006309A5"/>
    <w:rsid w:val="00632046"/>
    <w:rsid w:val="006335C2"/>
    <w:rsid w:val="006342F9"/>
    <w:rsid w:val="00634A9C"/>
    <w:rsid w:val="00634D7C"/>
    <w:rsid w:val="00635D2A"/>
    <w:rsid w:val="00636E6A"/>
    <w:rsid w:val="0063709F"/>
    <w:rsid w:val="00637308"/>
    <w:rsid w:val="0063793D"/>
    <w:rsid w:val="00642C41"/>
    <w:rsid w:val="0064335C"/>
    <w:rsid w:val="00643D46"/>
    <w:rsid w:val="006450D1"/>
    <w:rsid w:val="00645C05"/>
    <w:rsid w:val="0064608D"/>
    <w:rsid w:val="00646A73"/>
    <w:rsid w:val="00647324"/>
    <w:rsid w:val="006477FE"/>
    <w:rsid w:val="00647936"/>
    <w:rsid w:val="00650377"/>
    <w:rsid w:val="00650CCA"/>
    <w:rsid w:val="0065164A"/>
    <w:rsid w:val="00653007"/>
    <w:rsid w:val="0065355B"/>
    <w:rsid w:val="00653BA5"/>
    <w:rsid w:val="00654129"/>
    <w:rsid w:val="006547A9"/>
    <w:rsid w:val="006556FE"/>
    <w:rsid w:val="006561B2"/>
    <w:rsid w:val="006566E8"/>
    <w:rsid w:val="0065769C"/>
    <w:rsid w:val="006579E4"/>
    <w:rsid w:val="00657D2A"/>
    <w:rsid w:val="00657F73"/>
    <w:rsid w:val="00660CC1"/>
    <w:rsid w:val="00662361"/>
    <w:rsid w:val="0066238D"/>
    <w:rsid w:val="00663D4E"/>
    <w:rsid w:val="00664ACA"/>
    <w:rsid w:val="00664E98"/>
    <w:rsid w:val="00664EA1"/>
    <w:rsid w:val="00665165"/>
    <w:rsid w:val="00665976"/>
    <w:rsid w:val="00665D8D"/>
    <w:rsid w:val="0066635B"/>
    <w:rsid w:val="00666614"/>
    <w:rsid w:val="00666CDA"/>
    <w:rsid w:val="00667006"/>
    <w:rsid w:val="006675AD"/>
    <w:rsid w:val="0067080B"/>
    <w:rsid w:val="00670FB5"/>
    <w:rsid w:val="006713F4"/>
    <w:rsid w:val="0067196D"/>
    <w:rsid w:val="00672CF7"/>
    <w:rsid w:val="00673B4B"/>
    <w:rsid w:val="0067452F"/>
    <w:rsid w:val="006746AF"/>
    <w:rsid w:val="00675041"/>
    <w:rsid w:val="00675624"/>
    <w:rsid w:val="00675931"/>
    <w:rsid w:val="006759E6"/>
    <w:rsid w:val="00676209"/>
    <w:rsid w:val="006766E7"/>
    <w:rsid w:val="00676BD0"/>
    <w:rsid w:val="00677EC1"/>
    <w:rsid w:val="0068059D"/>
    <w:rsid w:val="00683607"/>
    <w:rsid w:val="0068369E"/>
    <w:rsid w:val="00684381"/>
    <w:rsid w:val="00684E7B"/>
    <w:rsid w:val="006857C4"/>
    <w:rsid w:val="00687826"/>
    <w:rsid w:val="00687BA9"/>
    <w:rsid w:val="00690F09"/>
    <w:rsid w:val="0069103C"/>
    <w:rsid w:val="00692843"/>
    <w:rsid w:val="00692D31"/>
    <w:rsid w:val="006933A8"/>
    <w:rsid w:val="00693756"/>
    <w:rsid w:val="0069486E"/>
    <w:rsid w:val="0069494F"/>
    <w:rsid w:val="00695634"/>
    <w:rsid w:val="00695C26"/>
    <w:rsid w:val="00695DD8"/>
    <w:rsid w:val="0069600D"/>
    <w:rsid w:val="00696399"/>
    <w:rsid w:val="0069654D"/>
    <w:rsid w:val="0069737E"/>
    <w:rsid w:val="006A16B2"/>
    <w:rsid w:val="006A26F7"/>
    <w:rsid w:val="006A2890"/>
    <w:rsid w:val="006A467B"/>
    <w:rsid w:val="006A5121"/>
    <w:rsid w:val="006A5238"/>
    <w:rsid w:val="006A5D70"/>
    <w:rsid w:val="006A61EA"/>
    <w:rsid w:val="006A745A"/>
    <w:rsid w:val="006B046C"/>
    <w:rsid w:val="006B06BD"/>
    <w:rsid w:val="006B142F"/>
    <w:rsid w:val="006B2510"/>
    <w:rsid w:val="006B3D90"/>
    <w:rsid w:val="006B3E0F"/>
    <w:rsid w:val="006B4092"/>
    <w:rsid w:val="006B5231"/>
    <w:rsid w:val="006B53D7"/>
    <w:rsid w:val="006B54C9"/>
    <w:rsid w:val="006B6366"/>
    <w:rsid w:val="006B6B99"/>
    <w:rsid w:val="006B71C3"/>
    <w:rsid w:val="006B7626"/>
    <w:rsid w:val="006C060E"/>
    <w:rsid w:val="006C0DCB"/>
    <w:rsid w:val="006C1E0E"/>
    <w:rsid w:val="006C1FB6"/>
    <w:rsid w:val="006C221D"/>
    <w:rsid w:val="006C2716"/>
    <w:rsid w:val="006C2D0D"/>
    <w:rsid w:val="006C2D6A"/>
    <w:rsid w:val="006C3699"/>
    <w:rsid w:val="006C4748"/>
    <w:rsid w:val="006C48EF"/>
    <w:rsid w:val="006C4A76"/>
    <w:rsid w:val="006C4F43"/>
    <w:rsid w:val="006C57FF"/>
    <w:rsid w:val="006C5922"/>
    <w:rsid w:val="006C6CB7"/>
    <w:rsid w:val="006C7014"/>
    <w:rsid w:val="006C7682"/>
    <w:rsid w:val="006D034B"/>
    <w:rsid w:val="006D0966"/>
    <w:rsid w:val="006D0AA4"/>
    <w:rsid w:val="006D4D67"/>
    <w:rsid w:val="006D5BFF"/>
    <w:rsid w:val="006D609D"/>
    <w:rsid w:val="006D7AAD"/>
    <w:rsid w:val="006D7FEA"/>
    <w:rsid w:val="006E0588"/>
    <w:rsid w:val="006E0638"/>
    <w:rsid w:val="006E1006"/>
    <w:rsid w:val="006E13DD"/>
    <w:rsid w:val="006E1C8A"/>
    <w:rsid w:val="006E2B4E"/>
    <w:rsid w:val="006E3AA1"/>
    <w:rsid w:val="006E408C"/>
    <w:rsid w:val="006E46A7"/>
    <w:rsid w:val="006E46D2"/>
    <w:rsid w:val="006E4B19"/>
    <w:rsid w:val="006E5114"/>
    <w:rsid w:val="006E5622"/>
    <w:rsid w:val="006E5A15"/>
    <w:rsid w:val="006F0ACA"/>
    <w:rsid w:val="006F0B1D"/>
    <w:rsid w:val="006F1A09"/>
    <w:rsid w:val="006F2E83"/>
    <w:rsid w:val="006F3747"/>
    <w:rsid w:val="006F39C0"/>
    <w:rsid w:val="006F4444"/>
    <w:rsid w:val="006F4937"/>
    <w:rsid w:val="006F4A66"/>
    <w:rsid w:val="006F5871"/>
    <w:rsid w:val="006F763A"/>
    <w:rsid w:val="00701083"/>
    <w:rsid w:val="00702C0E"/>
    <w:rsid w:val="00702C18"/>
    <w:rsid w:val="00702CDD"/>
    <w:rsid w:val="00702DA8"/>
    <w:rsid w:val="007031A8"/>
    <w:rsid w:val="00703961"/>
    <w:rsid w:val="00704CF8"/>
    <w:rsid w:val="00704F70"/>
    <w:rsid w:val="0070506D"/>
    <w:rsid w:val="00705156"/>
    <w:rsid w:val="00705167"/>
    <w:rsid w:val="00705792"/>
    <w:rsid w:val="00705CEF"/>
    <w:rsid w:val="00706D2D"/>
    <w:rsid w:val="0071041E"/>
    <w:rsid w:val="007106A1"/>
    <w:rsid w:val="00710FC2"/>
    <w:rsid w:val="0071573F"/>
    <w:rsid w:val="007157F6"/>
    <w:rsid w:val="00715E7A"/>
    <w:rsid w:val="00715EA8"/>
    <w:rsid w:val="007200DB"/>
    <w:rsid w:val="00720840"/>
    <w:rsid w:val="00720857"/>
    <w:rsid w:val="007212A5"/>
    <w:rsid w:val="00721548"/>
    <w:rsid w:val="00722040"/>
    <w:rsid w:val="00722F18"/>
    <w:rsid w:val="007233CD"/>
    <w:rsid w:val="0072347A"/>
    <w:rsid w:val="00724B27"/>
    <w:rsid w:val="007253DB"/>
    <w:rsid w:val="00730095"/>
    <w:rsid w:val="00730365"/>
    <w:rsid w:val="00730C66"/>
    <w:rsid w:val="00730FEA"/>
    <w:rsid w:val="0073237C"/>
    <w:rsid w:val="00732919"/>
    <w:rsid w:val="00732BDE"/>
    <w:rsid w:val="00734511"/>
    <w:rsid w:val="0073514A"/>
    <w:rsid w:val="007351B1"/>
    <w:rsid w:val="007352DA"/>
    <w:rsid w:val="00735505"/>
    <w:rsid w:val="007362AB"/>
    <w:rsid w:val="0073654C"/>
    <w:rsid w:val="00736782"/>
    <w:rsid w:val="00736AB0"/>
    <w:rsid w:val="00737272"/>
    <w:rsid w:val="00737309"/>
    <w:rsid w:val="00737536"/>
    <w:rsid w:val="007402DC"/>
    <w:rsid w:val="007403EA"/>
    <w:rsid w:val="0074175E"/>
    <w:rsid w:val="00741D8A"/>
    <w:rsid w:val="00742744"/>
    <w:rsid w:val="00744368"/>
    <w:rsid w:val="00744639"/>
    <w:rsid w:val="00744946"/>
    <w:rsid w:val="00746603"/>
    <w:rsid w:val="00746B99"/>
    <w:rsid w:val="00746F60"/>
    <w:rsid w:val="007476B7"/>
    <w:rsid w:val="00747BE6"/>
    <w:rsid w:val="00751092"/>
    <w:rsid w:val="00751E3E"/>
    <w:rsid w:val="007527F2"/>
    <w:rsid w:val="00752BEC"/>
    <w:rsid w:val="00752DDC"/>
    <w:rsid w:val="00753391"/>
    <w:rsid w:val="007538EB"/>
    <w:rsid w:val="00754391"/>
    <w:rsid w:val="00754A36"/>
    <w:rsid w:val="007551B7"/>
    <w:rsid w:val="0075681C"/>
    <w:rsid w:val="007572B0"/>
    <w:rsid w:val="00757CFB"/>
    <w:rsid w:val="00757D45"/>
    <w:rsid w:val="00757E39"/>
    <w:rsid w:val="0076053B"/>
    <w:rsid w:val="00760A05"/>
    <w:rsid w:val="00760B73"/>
    <w:rsid w:val="00760C87"/>
    <w:rsid w:val="007616AD"/>
    <w:rsid w:val="00761D7B"/>
    <w:rsid w:val="007632F1"/>
    <w:rsid w:val="00763729"/>
    <w:rsid w:val="00763C10"/>
    <w:rsid w:val="00764555"/>
    <w:rsid w:val="00764867"/>
    <w:rsid w:val="0076514E"/>
    <w:rsid w:val="00765D88"/>
    <w:rsid w:val="00765F65"/>
    <w:rsid w:val="00765FDA"/>
    <w:rsid w:val="007661E7"/>
    <w:rsid w:val="00767BAD"/>
    <w:rsid w:val="007712A6"/>
    <w:rsid w:val="00774309"/>
    <w:rsid w:val="00775250"/>
    <w:rsid w:val="00775B8F"/>
    <w:rsid w:val="00776909"/>
    <w:rsid w:val="0078001F"/>
    <w:rsid w:val="00781CE5"/>
    <w:rsid w:val="00782DF4"/>
    <w:rsid w:val="00782FF7"/>
    <w:rsid w:val="00783029"/>
    <w:rsid w:val="007830BE"/>
    <w:rsid w:val="007833EF"/>
    <w:rsid w:val="00783E61"/>
    <w:rsid w:val="0078419F"/>
    <w:rsid w:val="00785062"/>
    <w:rsid w:val="007852BD"/>
    <w:rsid w:val="0078636F"/>
    <w:rsid w:val="00786D1F"/>
    <w:rsid w:val="00790A31"/>
    <w:rsid w:val="00790B10"/>
    <w:rsid w:val="00790BF3"/>
    <w:rsid w:val="00790E14"/>
    <w:rsid w:val="00791032"/>
    <w:rsid w:val="00791C8E"/>
    <w:rsid w:val="00794A59"/>
    <w:rsid w:val="00794FE4"/>
    <w:rsid w:val="00795179"/>
    <w:rsid w:val="00795BC1"/>
    <w:rsid w:val="00795D9C"/>
    <w:rsid w:val="00796E3D"/>
    <w:rsid w:val="007972B8"/>
    <w:rsid w:val="00797898"/>
    <w:rsid w:val="007A0604"/>
    <w:rsid w:val="007A0C97"/>
    <w:rsid w:val="007A143A"/>
    <w:rsid w:val="007A1661"/>
    <w:rsid w:val="007A1B2F"/>
    <w:rsid w:val="007A2290"/>
    <w:rsid w:val="007A343F"/>
    <w:rsid w:val="007A368B"/>
    <w:rsid w:val="007A375F"/>
    <w:rsid w:val="007A39A6"/>
    <w:rsid w:val="007A3BD1"/>
    <w:rsid w:val="007A3CB2"/>
    <w:rsid w:val="007A41FA"/>
    <w:rsid w:val="007A4207"/>
    <w:rsid w:val="007A52F7"/>
    <w:rsid w:val="007A59F7"/>
    <w:rsid w:val="007A6241"/>
    <w:rsid w:val="007A6592"/>
    <w:rsid w:val="007A6778"/>
    <w:rsid w:val="007A6C1E"/>
    <w:rsid w:val="007A70CA"/>
    <w:rsid w:val="007A72A5"/>
    <w:rsid w:val="007A7B17"/>
    <w:rsid w:val="007A7D2E"/>
    <w:rsid w:val="007B34DC"/>
    <w:rsid w:val="007B4874"/>
    <w:rsid w:val="007B5D67"/>
    <w:rsid w:val="007B662B"/>
    <w:rsid w:val="007B7464"/>
    <w:rsid w:val="007B796D"/>
    <w:rsid w:val="007B7C27"/>
    <w:rsid w:val="007C19C3"/>
    <w:rsid w:val="007C2361"/>
    <w:rsid w:val="007C24A9"/>
    <w:rsid w:val="007C2F26"/>
    <w:rsid w:val="007C327B"/>
    <w:rsid w:val="007C37BD"/>
    <w:rsid w:val="007C3C44"/>
    <w:rsid w:val="007C450A"/>
    <w:rsid w:val="007C559A"/>
    <w:rsid w:val="007C6B9C"/>
    <w:rsid w:val="007C6BA5"/>
    <w:rsid w:val="007C76C6"/>
    <w:rsid w:val="007C7986"/>
    <w:rsid w:val="007C7B28"/>
    <w:rsid w:val="007C7DB7"/>
    <w:rsid w:val="007D0182"/>
    <w:rsid w:val="007D0462"/>
    <w:rsid w:val="007D09C1"/>
    <w:rsid w:val="007D0C64"/>
    <w:rsid w:val="007D17F7"/>
    <w:rsid w:val="007D4E68"/>
    <w:rsid w:val="007D596C"/>
    <w:rsid w:val="007D6AC4"/>
    <w:rsid w:val="007D7FE3"/>
    <w:rsid w:val="007E228B"/>
    <w:rsid w:val="007E25AF"/>
    <w:rsid w:val="007E2E2D"/>
    <w:rsid w:val="007E36E1"/>
    <w:rsid w:val="007E3A75"/>
    <w:rsid w:val="007E4487"/>
    <w:rsid w:val="007E50F5"/>
    <w:rsid w:val="007E56F3"/>
    <w:rsid w:val="007E6253"/>
    <w:rsid w:val="007E6ED3"/>
    <w:rsid w:val="007F065B"/>
    <w:rsid w:val="007F0CED"/>
    <w:rsid w:val="007F0D01"/>
    <w:rsid w:val="007F11A7"/>
    <w:rsid w:val="007F12CE"/>
    <w:rsid w:val="007F1F37"/>
    <w:rsid w:val="007F2092"/>
    <w:rsid w:val="007F30F1"/>
    <w:rsid w:val="007F526C"/>
    <w:rsid w:val="007F530E"/>
    <w:rsid w:val="007F5354"/>
    <w:rsid w:val="007F601B"/>
    <w:rsid w:val="007F61B5"/>
    <w:rsid w:val="007F6479"/>
    <w:rsid w:val="007F6B52"/>
    <w:rsid w:val="007F6EC8"/>
    <w:rsid w:val="007F70C5"/>
    <w:rsid w:val="007F79AE"/>
    <w:rsid w:val="00800224"/>
    <w:rsid w:val="00801CD1"/>
    <w:rsid w:val="0080206F"/>
    <w:rsid w:val="0080307B"/>
    <w:rsid w:val="00804020"/>
    <w:rsid w:val="008040B4"/>
    <w:rsid w:val="0080538A"/>
    <w:rsid w:val="00806215"/>
    <w:rsid w:val="00807171"/>
    <w:rsid w:val="00807E7A"/>
    <w:rsid w:val="00810025"/>
    <w:rsid w:val="008107F4"/>
    <w:rsid w:val="00811120"/>
    <w:rsid w:val="00811B9E"/>
    <w:rsid w:val="008146FB"/>
    <w:rsid w:val="0081470F"/>
    <w:rsid w:val="00814B8B"/>
    <w:rsid w:val="0081577A"/>
    <w:rsid w:val="008163CA"/>
    <w:rsid w:val="008173F7"/>
    <w:rsid w:val="00817F38"/>
    <w:rsid w:val="008204AA"/>
    <w:rsid w:val="008207D7"/>
    <w:rsid w:val="008225F1"/>
    <w:rsid w:val="00823832"/>
    <w:rsid w:val="00823865"/>
    <w:rsid w:val="008253D4"/>
    <w:rsid w:val="008259C3"/>
    <w:rsid w:val="00825E9C"/>
    <w:rsid w:val="008268F4"/>
    <w:rsid w:val="0082699D"/>
    <w:rsid w:val="008278C1"/>
    <w:rsid w:val="00827EE9"/>
    <w:rsid w:val="00830A9B"/>
    <w:rsid w:val="00830D7C"/>
    <w:rsid w:val="00831222"/>
    <w:rsid w:val="00831808"/>
    <w:rsid w:val="00831A47"/>
    <w:rsid w:val="0083218E"/>
    <w:rsid w:val="0083264F"/>
    <w:rsid w:val="008334ED"/>
    <w:rsid w:val="00833902"/>
    <w:rsid w:val="0083438D"/>
    <w:rsid w:val="00834CED"/>
    <w:rsid w:val="00835884"/>
    <w:rsid w:val="008362A6"/>
    <w:rsid w:val="008367AF"/>
    <w:rsid w:val="00837409"/>
    <w:rsid w:val="00837E94"/>
    <w:rsid w:val="00837FDB"/>
    <w:rsid w:val="00843050"/>
    <w:rsid w:val="008430C4"/>
    <w:rsid w:val="00843C7F"/>
    <w:rsid w:val="00843D1E"/>
    <w:rsid w:val="00843FAF"/>
    <w:rsid w:val="00846318"/>
    <w:rsid w:val="00846799"/>
    <w:rsid w:val="008468D9"/>
    <w:rsid w:val="00847515"/>
    <w:rsid w:val="0084798F"/>
    <w:rsid w:val="008507C0"/>
    <w:rsid w:val="00850927"/>
    <w:rsid w:val="00850F4C"/>
    <w:rsid w:val="008516F1"/>
    <w:rsid w:val="0085189E"/>
    <w:rsid w:val="0085230C"/>
    <w:rsid w:val="00853B9D"/>
    <w:rsid w:val="008545E0"/>
    <w:rsid w:val="00854B2C"/>
    <w:rsid w:val="00855640"/>
    <w:rsid w:val="00861507"/>
    <w:rsid w:val="008615B1"/>
    <w:rsid w:val="00862191"/>
    <w:rsid w:val="0086275D"/>
    <w:rsid w:val="00862D59"/>
    <w:rsid w:val="0086347E"/>
    <w:rsid w:val="008638C2"/>
    <w:rsid w:val="00864C0A"/>
    <w:rsid w:val="00864E63"/>
    <w:rsid w:val="00865C14"/>
    <w:rsid w:val="008661B1"/>
    <w:rsid w:val="00866205"/>
    <w:rsid w:val="00866DB5"/>
    <w:rsid w:val="008670FF"/>
    <w:rsid w:val="008709E0"/>
    <w:rsid w:val="00871237"/>
    <w:rsid w:val="00871B44"/>
    <w:rsid w:val="0087210C"/>
    <w:rsid w:val="00872AE2"/>
    <w:rsid w:val="008733F6"/>
    <w:rsid w:val="008736BF"/>
    <w:rsid w:val="00873A82"/>
    <w:rsid w:val="00873DAF"/>
    <w:rsid w:val="008741BE"/>
    <w:rsid w:val="00874975"/>
    <w:rsid w:val="008751CD"/>
    <w:rsid w:val="008764E9"/>
    <w:rsid w:val="00876771"/>
    <w:rsid w:val="00877F70"/>
    <w:rsid w:val="00880534"/>
    <w:rsid w:val="00880539"/>
    <w:rsid w:val="00880968"/>
    <w:rsid w:val="00882B83"/>
    <w:rsid w:val="00883446"/>
    <w:rsid w:val="00884667"/>
    <w:rsid w:val="0088478F"/>
    <w:rsid w:val="00884951"/>
    <w:rsid w:val="00885101"/>
    <w:rsid w:val="00885CAF"/>
    <w:rsid w:val="0088712D"/>
    <w:rsid w:val="008903C5"/>
    <w:rsid w:val="00890BF9"/>
    <w:rsid w:val="00891AC7"/>
    <w:rsid w:val="00891DD4"/>
    <w:rsid w:val="00892972"/>
    <w:rsid w:val="00893BA8"/>
    <w:rsid w:val="00893D0D"/>
    <w:rsid w:val="00894307"/>
    <w:rsid w:val="0089430E"/>
    <w:rsid w:val="008943B1"/>
    <w:rsid w:val="00894AA0"/>
    <w:rsid w:val="00894B02"/>
    <w:rsid w:val="00896BC2"/>
    <w:rsid w:val="008973CD"/>
    <w:rsid w:val="0089770F"/>
    <w:rsid w:val="00897DE9"/>
    <w:rsid w:val="008A0F73"/>
    <w:rsid w:val="008A1158"/>
    <w:rsid w:val="008A1EC1"/>
    <w:rsid w:val="008A22A1"/>
    <w:rsid w:val="008A22EE"/>
    <w:rsid w:val="008A328F"/>
    <w:rsid w:val="008A39F3"/>
    <w:rsid w:val="008A4691"/>
    <w:rsid w:val="008A4FE2"/>
    <w:rsid w:val="008A5277"/>
    <w:rsid w:val="008A566E"/>
    <w:rsid w:val="008A6A17"/>
    <w:rsid w:val="008A6BC8"/>
    <w:rsid w:val="008B0154"/>
    <w:rsid w:val="008B1035"/>
    <w:rsid w:val="008B1647"/>
    <w:rsid w:val="008B1BAA"/>
    <w:rsid w:val="008B2C00"/>
    <w:rsid w:val="008B2CB4"/>
    <w:rsid w:val="008B35F4"/>
    <w:rsid w:val="008B4B6E"/>
    <w:rsid w:val="008B55F5"/>
    <w:rsid w:val="008B5CB4"/>
    <w:rsid w:val="008B5FB5"/>
    <w:rsid w:val="008B6162"/>
    <w:rsid w:val="008B6C86"/>
    <w:rsid w:val="008B7071"/>
    <w:rsid w:val="008B73FF"/>
    <w:rsid w:val="008C0636"/>
    <w:rsid w:val="008C0D18"/>
    <w:rsid w:val="008C1305"/>
    <w:rsid w:val="008C350E"/>
    <w:rsid w:val="008C35EE"/>
    <w:rsid w:val="008C548F"/>
    <w:rsid w:val="008C6235"/>
    <w:rsid w:val="008C6DE2"/>
    <w:rsid w:val="008C7A76"/>
    <w:rsid w:val="008D08E5"/>
    <w:rsid w:val="008D0AB7"/>
    <w:rsid w:val="008D0ADC"/>
    <w:rsid w:val="008D1277"/>
    <w:rsid w:val="008D15C2"/>
    <w:rsid w:val="008D27FE"/>
    <w:rsid w:val="008D2C49"/>
    <w:rsid w:val="008D31C3"/>
    <w:rsid w:val="008D31FB"/>
    <w:rsid w:val="008D4CA4"/>
    <w:rsid w:val="008D4FC9"/>
    <w:rsid w:val="008D6568"/>
    <w:rsid w:val="008D7181"/>
    <w:rsid w:val="008E0133"/>
    <w:rsid w:val="008E0203"/>
    <w:rsid w:val="008E0746"/>
    <w:rsid w:val="008E0AC2"/>
    <w:rsid w:val="008E2271"/>
    <w:rsid w:val="008E2C4C"/>
    <w:rsid w:val="008E4427"/>
    <w:rsid w:val="008E502C"/>
    <w:rsid w:val="008E6578"/>
    <w:rsid w:val="008F0E25"/>
    <w:rsid w:val="008F1265"/>
    <w:rsid w:val="008F1400"/>
    <w:rsid w:val="008F1AC6"/>
    <w:rsid w:val="008F1F5C"/>
    <w:rsid w:val="008F2A9E"/>
    <w:rsid w:val="008F42F5"/>
    <w:rsid w:val="008F489D"/>
    <w:rsid w:val="008F55DF"/>
    <w:rsid w:val="008F67B3"/>
    <w:rsid w:val="008F693F"/>
    <w:rsid w:val="008F6E23"/>
    <w:rsid w:val="008F6FD1"/>
    <w:rsid w:val="00901370"/>
    <w:rsid w:val="00901F4C"/>
    <w:rsid w:val="00902C68"/>
    <w:rsid w:val="00903138"/>
    <w:rsid w:val="00903943"/>
    <w:rsid w:val="00903F50"/>
    <w:rsid w:val="00903F60"/>
    <w:rsid w:val="00904873"/>
    <w:rsid w:val="00904C42"/>
    <w:rsid w:val="0090552F"/>
    <w:rsid w:val="00906186"/>
    <w:rsid w:val="009063DC"/>
    <w:rsid w:val="00906DEC"/>
    <w:rsid w:val="00911E8A"/>
    <w:rsid w:val="00912833"/>
    <w:rsid w:val="00912A07"/>
    <w:rsid w:val="00912D37"/>
    <w:rsid w:val="009140EE"/>
    <w:rsid w:val="009148CD"/>
    <w:rsid w:val="00915BAF"/>
    <w:rsid w:val="00916303"/>
    <w:rsid w:val="009165F2"/>
    <w:rsid w:val="00916EE2"/>
    <w:rsid w:val="009206B0"/>
    <w:rsid w:val="00920C42"/>
    <w:rsid w:val="0092431F"/>
    <w:rsid w:val="00926053"/>
    <w:rsid w:val="0092635E"/>
    <w:rsid w:val="00926757"/>
    <w:rsid w:val="009278FF"/>
    <w:rsid w:val="00930D9C"/>
    <w:rsid w:val="00931AFA"/>
    <w:rsid w:val="00931C95"/>
    <w:rsid w:val="00932BBE"/>
    <w:rsid w:val="00932DDB"/>
    <w:rsid w:val="0093416C"/>
    <w:rsid w:val="009348F8"/>
    <w:rsid w:val="00934956"/>
    <w:rsid w:val="00934FBD"/>
    <w:rsid w:val="00935F25"/>
    <w:rsid w:val="009362A5"/>
    <w:rsid w:val="00940EB7"/>
    <w:rsid w:val="00941451"/>
    <w:rsid w:val="00942E2E"/>
    <w:rsid w:val="00943CF1"/>
    <w:rsid w:val="00943CFA"/>
    <w:rsid w:val="00944649"/>
    <w:rsid w:val="009458F9"/>
    <w:rsid w:val="00945E1A"/>
    <w:rsid w:val="00946DEE"/>
    <w:rsid w:val="0095194A"/>
    <w:rsid w:val="00952162"/>
    <w:rsid w:val="009533B0"/>
    <w:rsid w:val="00953CCA"/>
    <w:rsid w:val="00953ED4"/>
    <w:rsid w:val="00954261"/>
    <w:rsid w:val="00956D9B"/>
    <w:rsid w:val="009573DB"/>
    <w:rsid w:val="00957D37"/>
    <w:rsid w:val="00957F63"/>
    <w:rsid w:val="00960006"/>
    <w:rsid w:val="00960A9D"/>
    <w:rsid w:val="00961763"/>
    <w:rsid w:val="009620C1"/>
    <w:rsid w:val="00962231"/>
    <w:rsid w:val="00962609"/>
    <w:rsid w:val="00963825"/>
    <w:rsid w:val="00963D2A"/>
    <w:rsid w:val="009640EA"/>
    <w:rsid w:val="009662D9"/>
    <w:rsid w:val="009676A7"/>
    <w:rsid w:val="00967C7A"/>
    <w:rsid w:val="00967EB7"/>
    <w:rsid w:val="00970082"/>
    <w:rsid w:val="00970F71"/>
    <w:rsid w:val="00970FFC"/>
    <w:rsid w:val="009711C4"/>
    <w:rsid w:val="009713B8"/>
    <w:rsid w:val="00971C74"/>
    <w:rsid w:val="00972384"/>
    <w:rsid w:val="00972422"/>
    <w:rsid w:val="00972516"/>
    <w:rsid w:val="009728A4"/>
    <w:rsid w:val="009730D5"/>
    <w:rsid w:val="009735CA"/>
    <w:rsid w:val="00974899"/>
    <w:rsid w:val="00975137"/>
    <w:rsid w:val="009754DA"/>
    <w:rsid w:val="00975975"/>
    <w:rsid w:val="0097687E"/>
    <w:rsid w:val="00977534"/>
    <w:rsid w:val="0097762E"/>
    <w:rsid w:val="00980775"/>
    <w:rsid w:val="00980F7A"/>
    <w:rsid w:val="00981417"/>
    <w:rsid w:val="0098159A"/>
    <w:rsid w:val="00982A93"/>
    <w:rsid w:val="009833E5"/>
    <w:rsid w:val="00983700"/>
    <w:rsid w:val="00983FA9"/>
    <w:rsid w:val="00985A29"/>
    <w:rsid w:val="00987205"/>
    <w:rsid w:val="00990125"/>
    <w:rsid w:val="009901F7"/>
    <w:rsid w:val="00990D5C"/>
    <w:rsid w:val="009913C7"/>
    <w:rsid w:val="00992278"/>
    <w:rsid w:val="009925D4"/>
    <w:rsid w:val="009929C8"/>
    <w:rsid w:val="00992D57"/>
    <w:rsid w:val="0099444B"/>
    <w:rsid w:val="0099527A"/>
    <w:rsid w:val="00995553"/>
    <w:rsid w:val="00995621"/>
    <w:rsid w:val="0099586E"/>
    <w:rsid w:val="0099597F"/>
    <w:rsid w:val="00995ACD"/>
    <w:rsid w:val="0099732C"/>
    <w:rsid w:val="009A1A86"/>
    <w:rsid w:val="009A23BD"/>
    <w:rsid w:val="009A2913"/>
    <w:rsid w:val="009A2CC9"/>
    <w:rsid w:val="009A3451"/>
    <w:rsid w:val="009A4A9A"/>
    <w:rsid w:val="009A53C2"/>
    <w:rsid w:val="009A56A1"/>
    <w:rsid w:val="009A7A12"/>
    <w:rsid w:val="009A7A8D"/>
    <w:rsid w:val="009B1341"/>
    <w:rsid w:val="009B2C8B"/>
    <w:rsid w:val="009B5A50"/>
    <w:rsid w:val="009B5F6A"/>
    <w:rsid w:val="009C0D1C"/>
    <w:rsid w:val="009C0DE8"/>
    <w:rsid w:val="009C0FF8"/>
    <w:rsid w:val="009C177D"/>
    <w:rsid w:val="009C4A1B"/>
    <w:rsid w:val="009C665C"/>
    <w:rsid w:val="009C69C5"/>
    <w:rsid w:val="009C6C73"/>
    <w:rsid w:val="009C7191"/>
    <w:rsid w:val="009C7470"/>
    <w:rsid w:val="009C776C"/>
    <w:rsid w:val="009C781A"/>
    <w:rsid w:val="009D0050"/>
    <w:rsid w:val="009D0BBA"/>
    <w:rsid w:val="009D0FDF"/>
    <w:rsid w:val="009D2A84"/>
    <w:rsid w:val="009D314E"/>
    <w:rsid w:val="009D3674"/>
    <w:rsid w:val="009D38C3"/>
    <w:rsid w:val="009D3B76"/>
    <w:rsid w:val="009D3BBF"/>
    <w:rsid w:val="009D44C8"/>
    <w:rsid w:val="009D56B4"/>
    <w:rsid w:val="009D6D68"/>
    <w:rsid w:val="009D6EEE"/>
    <w:rsid w:val="009D74B3"/>
    <w:rsid w:val="009E0037"/>
    <w:rsid w:val="009E0296"/>
    <w:rsid w:val="009E093F"/>
    <w:rsid w:val="009E0D40"/>
    <w:rsid w:val="009E1573"/>
    <w:rsid w:val="009E172F"/>
    <w:rsid w:val="009E1DCF"/>
    <w:rsid w:val="009E1DF5"/>
    <w:rsid w:val="009E276F"/>
    <w:rsid w:val="009E305A"/>
    <w:rsid w:val="009E4232"/>
    <w:rsid w:val="009E4503"/>
    <w:rsid w:val="009E616A"/>
    <w:rsid w:val="009E6471"/>
    <w:rsid w:val="009E744D"/>
    <w:rsid w:val="009F003E"/>
    <w:rsid w:val="009F124F"/>
    <w:rsid w:val="009F1F2C"/>
    <w:rsid w:val="009F2A1F"/>
    <w:rsid w:val="009F2B36"/>
    <w:rsid w:val="009F333C"/>
    <w:rsid w:val="009F3D54"/>
    <w:rsid w:val="009F6887"/>
    <w:rsid w:val="009F6BF3"/>
    <w:rsid w:val="009F6E66"/>
    <w:rsid w:val="009F7E8E"/>
    <w:rsid w:val="009F7FA5"/>
    <w:rsid w:val="00A0116E"/>
    <w:rsid w:val="00A01266"/>
    <w:rsid w:val="00A017FA"/>
    <w:rsid w:val="00A01F9C"/>
    <w:rsid w:val="00A02EDE"/>
    <w:rsid w:val="00A031D2"/>
    <w:rsid w:val="00A03C55"/>
    <w:rsid w:val="00A04DE0"/>
    <w:rsid w:val="00A05A12"/>
    <w:rsid w:val="00A06D6A"/>
    <w:rsid w:val="00A10685"/>
    <w:rsid w:val="00A112BC"/>
    <w:rsid w:val="00A11B1F"/>
    <w:rsid w:val="00A11BF2"/>
    <w:rsid w:val="00A13A8D"/>
    <w:rsid w:val="00A14379"/>
    <w:rsid w:val="00A14F1C"/>
    <w:rsid w:val="00A203DF"/>
    <w:rsid w:val="00A20AC3"/>
    <w:rsid w:val="00A20FAB"/>
    <w:rsid w:val="00A22321"/>
    <w:rsid w:val="00A2290A"/>
    <w:rsid w:val="00A22B2B"/>
    <w:rsid w:val="00A257AA"/>
    <w:rsid w:val="00A26FC4"/>
    <w:rsid w:val="00A27463"/>
    <w:rsid w:val="00A277DF"/>
    <w:rsid w:val="00A27FBA"/>
    <w:rsid w:val="00A32B69"/>
    <w:rsid w:val="00A34B9C"/>
    <w:rsid w:val="00A34F17"/>
    <w:rsid w:val="00A356DF"/>
    <w:rsid w:val="00A364BD"/>
    <w:rsid w:val="00A368B2"/>
    <w:rsid w:val="00A36E87"/>
    <w:rsid w:val="00A37712"/>
    <w:rsid w:val="00A37B7C"/>
    <w:rsid w:val="00A37FC1"/>
    <w:rsid w:val="00A41940"/>
    <w:rsid w:val="00A4307B"/>
    <w:rsid w:val="00A44FF9"/>
    <w:rsid w:val="00A45142"/>
    <w:rsid w:val="00A45D23"/>
    <w:rsid w:val="00A4731A"/>
    <w:rsid w:val="00A479F9"/>
    <w:rsid w:val="00A506BC"/>
    <w:rsid w:val="00A51468"/>
    <w:rsid w:val="00A5166F"/>
    <w:rsid w:val="00A51BD5"/>
    <w:rsid w:val="00A52C0B"/>
    <w:rsid w:val="00A533CF"/>
    <w:rsid w:val="00A53AFA"/>
    <w:rsid w:val="00A5491E"/>
    <w:rsid w:val="00A54F32"/>
    <w:rsid w:val="00A5655F"/>
    <w:rsid w:val="00A5741B"/>
    <w:rsid w:val="00A60715"/>
    <w:rsid w:val="00A612B9"/>
    <w:rsid w:val="00A615AB"/>
    <w:rsid w:val="00A61626"/>
    <w:rsid w:val="00A61D43"/>
    <w:rsid w:val="00A6213A"/>
    <w:rsid w:val="00A6380D"/>
    <w:rsid w:val="00A63C1E"/>
    <w:rsid w:val="00A642A0"/>
    <w:rsid w:val="00A64B72"/>
    <w:rsid w:val="00A65D80"/>
    <w:rsid w:val="00A6620C"/>
    <w:rsid w:val="00A664D6"/>
    <w:rsid w:val="00A6667B"/>
    <w:rsid w:val="00A66790"/>
    <w:rsid w:val="00A669E6"/>
    <w:rsid w:val="00A67795"/>
    <w:rsid w:val="00A7084C"/>
    <w:rsid w:val="00A71088"/>
    <w:rsid w:val="00A719DD"/>
    <w:rsid w:val="00A71EC6"/>
    <w:rsid w:val="00A73A7A"/>
    <w:rsid w:val="00A7425C"/>
    <w:rsid w:val="00A746FA"/>
    <w:rsid w:val="00A752E9"/>
    <w:rsid w:val="00A753E8"/>
    <w:rsid w:val="00A754C1"/>
    <w:rsid w:val="00A75C6D"/>
    <w:rsid w:val="00A76EBB"/>
    <w:rsid w:val="00A77006"/>
    <w:rsid w:val="00A779E8"/>
    <w:rsid w:val="00A80215"/>
    <w:rsid w:val="00A81F5E"/>
    <w:rsid w:val="00A82770"/>
    <w:rsid w:val="00A8303D"/>
    <w:rsid w:val="00A83882"/>
    <w:rsid w:val="00A8415F"/>
    <w:rsid w:val="00A84CF9"/>
    <w:rsid w:val="00A850CC"/>
    <w:rsid w:val="00A85B7B"/>
    <w:rsid w:val="00A900D1"/>
    <w:rsid w:val="00A918F8"/>
    <w:rsid w:val="00A91A8C"/>
    <w:rsid w:val="00A91BCB"/>
    <w:rsid w:val="00A92B58"/>
    <w:rsid w:val="00A92C4E"/>
    <w:rsid w:val="00A93BBC"/>
    <w:rsid w:val="00A94694"/>
    <w:rsid w:val="00A948BF"/>
    <w:rsid w:val="00A96583"/>
    <w:rsid w:val="00A97167"/>
    <w:rsid w:val="00A9796C"/>
    <w:rsid w:val="00A97BC9"/>
    <w:rsid w:val="00AA0041"/>
    <w:rsid w:val="00AA0516"/>
    <w:rsid w:val="00AA0A54"/>
    <w:rsid w:val="00AA0CF6"/>
    <w:rsid w:val="00AA1466"/>
    <w:rsid w:val="00AA1AAB"/>
    <w:rsid w:val="00AA1CF0"/>
    <w:rsid w:val="00AA362E"/>
    <w:rsid w:val="00AA428B"/>
    <w:rsid w:val="00AA4627"/>
    <w:rsid w:val="00AA54AF"/>
    <w:rsid w:val="00AB0A75"/>
    <w:rsid w:val="00AB14D4"/>
    <w:rsid w:val="00AB1982"/>
    <w:rsid w:val="00AB1C5E"/>
    <w:rsid w:val="00AB1F05"/>
    <w:rsid w:val="00AB339F"/>
    <w:rsid w:val="00AB34FD"/>
    <w:rsid w:val="00AB3BB1"/>
    <w:rsid w:val="00AB489E"/>
    <w:rsid w:val="00AB4C75"/>
    <w:rsid w:val="00AB4D63"/>
    <w:rsid w:val="00AB5CA3"/>
    <w:rsid w:val="00AB62F8"/>
    <w:rsid w:val="00AB642F"/>
    <w:rsid w:val="00AB7299"/>
    <w:rsid w:val="00AB7440"/>
    <w:rsid w:val="00AC0A76"/>
    <w:rsid w:val="00AC0ABD"/>
    <w:rsid w:val="00AC2D34"/>
    <w:rsid w:val="00AC4542"/>
    <w:rsid w:val="00AC45E0"/>
    <w:rsid w:val="00AC4882"/>
    <w:rsid w:val="00AC4F90"/>
    <w:rsid w:val="00AC6CF2"/>
    <w:rsid w:val="00AD0275"/>
    <w:rsid w:val="00AD028E"/>
    <w:rsid w:val="00AD066F"/>
    <w:rsid w:val="00AD112D"/>
    <w:rsid w:val="00AD1ECC"/>
    <w:rsid w:val="00AD20F9"/>
    <w:rsid w:val="00AD2DFF"/>
    <w:rsid w:val="00AD2F4E"/>
    <w:rsid w:val="00AD3817"/>
    <w:rsid w:val="00AD3AD4"/>
    <w:rsid w:val="00AD4010"/>
    <w:rsid w:val="00AD428D"/>
    <w:rsid w:val="00AD42DF"/>
    <w:rsid w:val="00AD4381"/>
    <w:rsid w:val="00AD52F1"/>
    <w:rsid w:val="00AD6E41"/>
    <w:rsid w:val="00AD7959"/>
    <w:rsid w:val="00AE026D"/>
    <w:rsid w:val="00AE0D86"/>
    <w:rsid w:val="00AE1701"/>
    <w:rsid w:val="00AE1FF8"/>
    <w:rsid w:val="00AE23FE"/>
    <w:rsid w:val="00AE2D9E"/>
    <w:rsid w:val="00AE3ED9"/>
    <w:rsid w:val="00AE4A80"/>
    <w:rsid w:val="00AE4AEE"/>
    <w:rsid w:val="00AE4B78"/>
    <w:rsid w:val="00AE4C76"/>
    <w:rsid w:val="00AE5215"/>
    <w:rsid w:val="00AE557E"/>
    <w:rsid w:val="00AE56D5"/>
    <w:rsid w:val="00AE6AA7"/>
    <w:rsid w:val="00AE6B14"/>
    <w:rsid w:val="00AE74C0"/>
    <w:rsid w:val="00AF05C6"/>
    <w:rsid w:val="00AF0A53"/>
    <w:rsid w:val="00AF0DC9"/>
    <w:rsid w:val="00AF2063"/>
    <w:rsid w:val="00AF2CB8"/>
    <w:rsid w:val="00AF3C0C"/>
    <w:rsid w:val="00AF3EC7"/>
    <w:rsid w:val="00AF4E72"/>
    <w:rsid w:val="00AF5341"/>
    <w:rsid w:val="00AF6118"/>
    <w:rsid w:val="00AF6750"/>
    <w:rsid w:val="00AF6864"/>
    <w:rsid w:val="00AF738A"/>
    <w:rsid w:val="00AF78C3"/>
    <w:rsid w:val="00B02549"/>
    <w:rsid w:val="00B02DC9"/>
    <w:rsid w:val="00B02EE1"/>
    <w:rsid w:val="00B03178"/>
    <w:rsid w:val="00B0484E"/>
    <w:rsid w:val="00B04D3A"/>
    <w:rsid w:val="00B05750"/>
    <w:rsid w:val="00B07329"/>
    <w:rsid w:val="00B07AA3"/>
    <w:rsid w:val="00B100C8"/>
    <w:rsid w:val="00B10EB4"/>
    <w:rsid w:val="00B1148B"/>
    <w:rsid w:val="00B11FBC"/>
    <w:rsid w:val="00B129A1"/>
    <w:rsid w:val="00B12D09"/>
    <w:rsid w:val="00B14743"/>
    <w:rsid w:val="00B155E2"/>
    <w:rsid w:val="00B214BF"/>
    <w:rsid w:val="00B23083"/>
    <w:rsid w:val="00B23434"/>
    <w:rsid w:val="00B234B5"/>
    <w:rsid w:val="00B2402B"/>
    <w:rsid w:val="00B2449D"/>
    <w:rsid w:val="00B26568"/>
    <w:rsid w:val="00B269B4"/>
    <w:rsid w:val="00B26D0B"/>
    <w:rsid w:val="00B27911"/>
    <w:rsid w:val="00B3061D"/>
    <w:rsid w:val="00B30C91"/>
    <w:rsid w:val="00B30E24"/>
    <w:rsid w:val="00B315D4"/>
    <w:rsid w:val="00B31CAA"/>
    <w:rsid w:val="00B31D8A"/>
    <w:rsid w:val="00B32BA7"/>
    <w:rsid w:val="00B34A28"/>
    <w:rsid w:val="00B34D90"/>
    <w:rsid w:val="00B34FDA"/>
    <w:rsid w:val="00B3543F"/>
    <w:rsid w:val="00B35D04"/>
    <w:rsid w:val="00B35E3B"/>
    <w:rsid w:val="00B36496"/>
    <w:rsid w:val="00B3652E"/>
    <w:rsid w:val="00B366B2"/>
    <w:rsid w:val="00B378C9"/>
    <w:rsid w:val="00B37B39"/>
    <w:rsid w:val="00B40D64"/>
    <w:rsid w:val="00B4148B"/>
    <w:rsid w:val="00B42397"/>
    <w:rsid w:val="00B424CC"/>
    <w:rsid w:val="00B4275B"/>
    <w:rsid w:val="00B43098"/>
    <w:rsid w:val="00B43607"/>
    <w:rsid w:val="00B441AA"/>
    <w:rsid w:val="00B446F8"/>
    <w:rsid w:val="00B44D7D"/>
    <w:rsid w:val="00B450A7"/>
    <w:rsid w:val="00B45804"/>
    <w:rsid w:val="00B46632"/>
    <w:rsid w:val="00B4728A"/>
    <w:rsid w:val="00B47385"/>
    <w:rsid w:val="00B4767E"/>
    <w:rsid w:val="00B477BB"/>
    <w:rsid w:val="00B47CEA"/>
    <w:rsid w:val="00B47FA5"/>
    <w:rsid w:val="00B500BA"/>
    <w:rsid w:val="00B502B3"/>
    <w:rsid w:val="00B5082F"/>
    <w:rsid w:val="00B54EFC"/>
    <w:rsid w:val="00B56476"/>
    <w:rsid w:val="00B56B86"/>
    <w:rsid w:val="00B56D59"/>
    <w:rsid w:val="00B57E67"/>
    <w:rsid w:val="00B60A69"/>
    <w:rsid w:val="00B60E47"/>
    <w:rsid w:val="00B6103F"/>
    <w:rsid w:val="00B61725"/>
    <w:rsid w:val="00B624A3"/>
    <w:rsid w:val="00B62A63"/>
    <w:rsid w:val="00B62DBA"/>
    <w:rsid w:val="00B63A2F"/>
    <w:rsid w:val="00B641DF"/>
    <w:rsid w:val="00B64895"/>
    <w:rsid w:val="00B6666F"/>
    <w:rsid w:val="00B672C6"/>
    <w:rsid w:val="00B67AAC"/>
    <w:rsid w:val="00B70044"/>
    <w:rsid w:val="00B7039F"/>
    <w:rsid w:val="00B71216"/>
    <w:rsid w:val="00B7136C"/>
    <w:rsid w:val="00B7183E"/>
    <w:rsid w:val="00B71977"/>
    <w:rsid w:val="00B7199F"/>
    <w:rsid w:val="00B71BB2"/>
    <w:rsid w:val="00B71F65"/>
    <w:rsid w:val="00B725C7"/>
    <w:rsid w:val="00B76EEF"/>
    <w:rsid w:val="00B76F95"/>
    <w:rsid w:val="00B81F13"/>
    <w:rsid w:val="00B82398"/>
    <w:rsid w:val="00B8245E"/>
    <w:rsid w:val="00B82ABD"/>
    <w:rsid w:val="00B8303A"/>
    <w:rsid w:val="00B83075"/>
    <w:rsid w:val="00B83E11"/>
    <w:rsid w:val="00B84191"/>
    <w:rsid w:val="00B84351"/>
    <w:rsid w:val="00B8435B"/>
    <w:rsid w:val="00B84CE4"/>
    <w:rsid w:val="00B851ED"/>
    <w:rsid w:val="00B8647E"/>
    <w:rsid w:val="00B86AB2"/>
    <w:rsid w:val="00B87818"/>
    <w:rsid w:val="00B87D3A"/>
    <w:rsid w:val="00B90BD5"/>
    <w:rsid w:val="00B91AFB"/>
    <w:rsid w:val="00B91D6F"/>
    <w:rsid w:val="00B91FCF"/>
    <w:rsid w:val="00B923C1"/>
    <w:rsid w:val="00B934C3"/>
    <w:rsid w:val="00B94A4E"/>
    <w:rsid w:val="00B94C14"/>
    <w:rsid w:val="00B956EC"/>
    <w:rsid w:val="00B95760"/>
    <w:rsid w:val="00B95C2D"/>
    <w:rsid w:val="00B96D8C"/>
    <w:rsid w:val="00BA0C65"/>
    <w:rsid w:val="00BA1BC7"/>
    <w:rsid w:val="00BA1E4F"/>
    <w:rsid w:val="00BA1F09"/>
    <w:rsid w:val="00BA2436"/>
    <w:rsid w:val="00BA2E3E"/>
    <w:rsid w:val="00BA3454"/>
    <w:rsid w:val="00BA3991"/>
    <w:rsid w:val="00BA3F02"/>
    <w:rsid w:val="00BA414E"/>
    <w:rsid w:val="00BA5044"/>
    <w:rsid w:val="00BA591C"/>
    <w:rsid w:val="00BA5CFA"/>
    <w:rsid w:val="00BA6A39"/>
    <w:rsid w:val="00BA71CE"/>
    <w:rsid w:val="00BA7EDC"/>
    <w:rsid w:val="00BB060F"/>
    <w:rsid w:val="00BB1013"/>
    <w:rsid w:val="00BB1EC3"/>
    <w:rsid w:val="00BB222B"/>
    <w:rsid w:val="00BB29D2"/>
    <w:rsid w:val="00BB2BB8"/>
    <w:rsid w:val="00BB4FDD"/>
    <w:rsid w:val="00BB516E"/>
    <w:rsid w:val="00BB5466"/>
    <w:rsid w:val="00BB5697"/>
    <w:rsid w:val="00BB58E3"/>
    <w:rsid w:val="00BB7159"/>
    <w:rsid w:val="00BB73C7"/>
    <w:rsid w:val="00BB763C"/>
    <w:rsid w:val="00BC03D9"/>
    <w:rsid w:val="00BC1066"/>
    <w:rsid w:val="00BC19AE"/>
    <w:rsid w:val="00BC26EF"/>
    <w:rsid w:val="00BC47F4"/>
    <w:rsid w:val="00BC4EE9"/>
    <w:rsid w:val="00BC5629"/>
    <w:rsid w:val="00BC5AC0"/>
    <w:rsid w:val="00BC5FAD"/>
    <w:rsid w:val="00BC63A8"/>
    <w:rsid w:val="00BC6443"/>
    <w:rsid w:val="00BC6717"/>
    <w:rsid w:val="00BC73D4"/>
    <w:rsid w:val="00BD0BB4"/>
    <w:rsid w:val="00BD0CD1"/>
    <w:rsid w:val="00BD124D"/>
    <w:rsid w:val="00BD13F5"/>
    <w:rsid w:val="00BD187A"/>
    <w:rsid w:val="00BD252C"/>
    <w:rsid w:val="00BD25D5"/>
    <w:rsid w:val="00BD377C"/>
    <w:rsid w:val="00BD3993"/>
    <w:rsid w:val="00BD409C"/>
    <w:rsid w:val="00BD4663"/>
    <w:rsid w:val="00BD5341"/>
    <w:rsid w:val="00BD543D"/>
    <w:rsid w:val="00BD5E5C"/>
    <w:rsid w:val="00BD5FA5"/>
    <w:rsid w:val="00BD62AA"/>
    <w:rsid w:val="00BD696A"/>
    <w:rsid w:val="00BD72F1"/>
    <w:rsid w:val="00BD7F26"/>
    <w:rsid w:val="00BE0489"/>
    <w:rsid w:val="00BE1672"/>
    <w:rsid w:val="00BE460A"/>
    <w:rsid w:val="00BE46EA"/>
    <w:rsid w:val="00BE47CD"/>
    <w:rsid w:val="00BE4957"/>
    <w:rsid w:val="00BE4FF5"/>
    <w:rsid w:val="00BE5617"/>
    <w:rsid w:val="00BE59A6"/>
    <w:rsid w:val="00BE5BF2"/>
    <w:rsid w:val="00BE6BEC"/>
    <w:rsid w:val="00BE70E3"/>
    <w:rsid w:val="00BE7705"/>
    <w:rsid w:val="00BF19DA"/>
    <w:rsid w:val="00BF1FFD"/>
    <w:rsid w:val="00BF2141"/>
    <w:rsid w:val="00BF27B8"/>
    <w:rsid w:val="00BF2EF1"/>
    <w:rsid w:val="00BF33E9"/>
    <w:rsid w:val="00BF35CA"/>
    <w:rsid w:val="00BF507F"/>
    <w:rsid w:val="00BF6594"/>
    <w:rsid w:val="00BF68FD"/>
    <w:rsid w:val="00BF72A9"/>
    <w:rsid w:val="00BF7478"/>
    <w:rsid w:val="00C009F4"/>
    <w:rsid w:val="00C00F6D"/>
    <w:rsid w:val="00C019F3"/>
    <w:rsid w:val="00C02481"/>
    <w:rsid w:val="00C0271B"/>
    <w:rsid w:val="00C0285F"/>
    <w:rsid w:val="00C028BE"/>
    <w:rsid w:val="00C02C70"/>
    <w:rsid w:val="00C0330D"/>
    <w:rsid w:val="00C033C5"/>
    <w:rsid w:val="00C034BB"/>
    <w:rsid w:val="00C042E0"/>
    <w:rsid w:val="00C0434E"/>
    <w:rsid w:val="00C045C4"/>
    <w:rsid w:val="00C064F8"/>
    <w:rsid w:val="00C110B9"/>
    <w:rsid w:val="00C11514"/>
    <w:rsid w:val="00C12021"/>
    <w:rsid w:val="00C134BA"/>
    <w:rsid w:val="00C1488B"/>
    <w:rsid w:val="00C14C66"/>
    <w:rsid w:val="00C152C0"/>
    <w:rsid w:val="00C20AF8"/>
    <w:rsid w:val="00C20B8B"/>
    <w:rsid w:val="00C2175F"/>
    <w:rsid w:val="00C218BF"/>
    <w:rsid w:val="00C219B8"/>
    <w:rsid w:val="00C22A5D"/>
    <w:rsid w:val="00C23578"/>
    <w:rsid w:val="00C23A43"/>
    <w:rsid w:val="00C23FB7"/>
    <w:rsid w:val="00C2481B"/>
    <w:rsid w:val="00C248B8"/>
    <w:rsid w:val="00C257B7"/>
    <w:rsid w:val="00C25898"/>
    <w:rsid w:val="00C25A55"/>
    <w:rsid w:val="00C2717D"/>
    <w:rsid w:val="00C27B62"/>
    <w:rsid w:val="00C27C76"/>
    <w:rsid w:val="00C309DE"/>
    <w:rsid w:val="00C315C7"/>
    <w:rsid w:val="00C31DBC"/>
    <w:rsid w:val="00C31E82"/>
    <w:rsid w:val="00C32078"/>
    <w:rsid w:val="00C320B5"/>
    <w:rsid w:val="00C33305"/>
    <w:rsid w:val="00C3412F"/>
    <w:rsid w:val="00C34821"/>
    <w:rsid w:val="00C35494"/>
    <w:rsid w:val="00C37439"/>
    <w:rsid w:val="00C40F94"/>
    <w:rsid w:val="00C427E1"/>
    <w:rsid w:val="00C42C12"/>
    <w:rsid w:val="00C42E51"/>
    <w:rsid w:val="00C43042"/>
    <w:rsid w:val="00C432C1"/>
    <w:rsid w:val="00C43B12"/>
    <w:rsid w:val="00C45425"/>
    <w:rsid w:val="00C45E5C"/>
    <w:rsid w:val="00C464DB"/>
    <w:rsid w:val="00C46552"/>
    <w:rsid w:val="00C47235"/>
    <w:rsid w:val="00C47373"/>
    <w:rsid w:val="00C4761C"/>
    <w:rsid w:val="00C513B0"/>
    <w:rsid w:val="00C51F3C"/>
    <w:rsid w:val="00C5289C"/>
    <w:rsid w:val="00C52B07"/>
    <w:rsid w:val="00C536A2"/>
    <w:rsid w:val="00C5372D"/>
    <w:rsid w:val="00C53BED"/>
    <w:rsid w:val="00C54B30"/>
    <w:rsid w:val="00C54DFE"/>
    <w:rsid w:val="00C552A7"/>
    <w:rsid w:val="00C552FB"/>
    <w:rsid w:val="00C5555B"/>
    <w:rsid w:val="00C55BDC"/>
    <w:rsid w:val="00C55EE2"/>
    <w:rsid w:val="00C560EE"/>
    <w:rsid w:val="00C56456"/>
    <w:rsid w:val="00C567B5"/>
    <w:rsid w:val="00C56931"/>
    <w:rsid w:val="00C56C26"/>
    <w:rsid w:val="00C56CF4"/>
    <w:rsid w:val="00C571F6"/>
    <w:rsid w:val="00C57F5A"/>
    <w:rsid w:val="00C616CE"/>
    <w:rsid w:val="00C61F40"/>
    <w:rsid w:val="00C623AA"/>
    <w:rsid w:val="00C6301F"/>
    <w:rsid w:val="00C6312B"/>
    <w:rsid w:val="00C632E7"/>
    <w:rsid w:val="00C63306"/>
    <w:rsid w:val="00C636A5"/>
    <w:rsid w:val="00C642BF"/>
    <w:rsid w:val="00C646A4"/>
    <w:rsid w:val="00C64B4C"/>
    <w:rsid w:val="00C659BB"/>
    <w:rsid w:val="00C66414"/>
    <w:rsid w:val="00C666CD"/>
    <w:rsid w:val="00C669E1"/>
    <w:rsid w:val="00C66F43"/>
    <w:rsid w:val="00C677B7"/>
    <w:rsid w:val="00C6789F"/>
    <w:rsid w:val="00C70C95"/>
    <w:rsid w:val="00C71722"/>
    <w:rsid w:val="00C71B4E"/>
    <w:rsid w:val="00C72EF4"/>
    <w:rsid w:val="00C7531E"/>
    <w:rsid w:val="00C75338"/>
    <w:rsid w:val="00C75509"/>
    <w:rsid w:val="00C75BC2"/>
    <w:rsid w:val="00C761B2"/>
    <w:rsid w:val="00C764FC"/>
    <w:rsid w:val="00C76523"/>
    <w:rsid w:val="00C77177"/>
    <w:rsid w:val="00C7765F"/>
    <w:rsid w:val="00C800E5"/>
    <w:rsid w:val="00C80563"/>
    <w:rsid w:val="00C810CB"/>
    <w:rsid w:val="00C825E8"/>
    <w:rsid w:val="00C8301A"/>
    <w:rsid w:val="00C83D52"/>
    <w:rsid w:val="00C84333"/>
    <w:rsid w:val="00C84878"/>
    <w:rsid w:val="00C8757E"/>
    <w:rsid w:val="00C92D09"/>
    <w:rsid w:val="00C93A51"/>
    <w:rsid w:val="00C93A76"/>
    <w:rsid w:val="00C93AEC"/>
    <w:rsid w:val="00C9400D"/>
    <w:rsid w:val="00C948CF"/>
    <w:rsid w:val="00C95034"/>
    <w:rsid w:val="00C95239"/>
    <w:rsid w:val="00C952C0"/>
    <w:rsid w:val="00C96CC5"/>
    <w:rsid w:val="00C96DB5"/>
    <w:rsid w:val="00C97556"/>
    <w:rsid w:val="00C97B5F"/>
    <w:rsid w:val="00C97E15"/>
    <w:rsid w:val="00CA0068"/>
    <w:rsid w:val="00CA0879"/>
    <w:rsid w:val="00CA0D5D"/>
    <w:rsid w:val="00CA10AF"/>
    <w:rsid w:val="00CA16AD"/>
    <w:rsid w:val="00CA2DE1"/>
    <w:rsid w:val="00CA3486"/>
    <w:rsid w:val="00CA36D0"/>
    <w:rsid w:val="00CA3876"/>
    <w:rsid w:val="00CA4725"/>
    <w:rsid w:val="00CA59CD"/>
    <w:rsid w:val="00CA5F87"/>
    <w:rsid w:val="00CA6FE7"/>
    <w:rsid w:val="00CA7BB9"/>
    <w:rsid w:val="00CB0B64"/>
    <w:rsid w:val="00CB0BEA"/>
    <w:rsid w:val="00CB181A"/>
    <w:rsid w:val="00CB1A57"/>
    <w:rsid w:val="00CB38B5"/>
    <w:rsid w:val="00CB47AA"/>
    <w:rsid w:val="00CB4E66"/>
    <w:rsid w:val="00CB523C"/>
    <w:rsid w:val="00CB559F"/>
    <w:rsid w:val="00CB5F40"/>
    <w:rsid w:val="00CB7836"/>
    <w:rsid w:val="00CB79AC"/>
    <w:rsid w:val="00CC0D45"/>
    <w:rsid w:val="00CC20DE"/>
    <w:rsid w:val="00CC218D"/>
    <w:rsid w:val="00CC247C"/>
    <w:rsid w:val="00CC2C1E"/>
    <w:rsid w:val="00CC2D36"/>
    <w:rsid w:val="00CC479A"/>
    <w:rsid w:val="00CC51CC"/>
    <w:rsid w:val="00CC5316"/>
    <w:rsid w:val="00CC5B37"/>
    <w:rsid w:val="00CC6184"/>
    <w:rsid w:val="00CC652F"/>
    <w:rsid w:val="00CC684C"/>
    <w:rsid w:val="00CC7A23"/>
    <w:rsid w:val="00CC7C3E"/>
    <w:rsid w:val="00CD0392"/>
    <w:rsid w:val="00CD1DE6"/>
    <w:rsid w:val="00CD2886"/>
    <w:rsid w:val="00CD2C3A"/>
    <w:rsid w:val="00CD2EC4"/>
    <w:rsid w:val="00CD3B4C"/>
    <w:rsid w:val="00CD41EB"/>
    <w:rsid w:val="00CD6116"/>
    <w:rsid w:val="00CD64F0"/>
    <w:rsid w:val="00CD6F85"/>
    <w:rsid w:val="00CD70B7"/>
    <w:rsid w:val="00CD7B8D"/>
    <w:rsid w:val="00CE0615"/>
    <w:rsid w:val="00CE0669"/>
    <w:rsid w:val="00CE06B3"/>
    <w:rsid w:val="00CE0856"/>
    <w:rsid w:val="00CE0972"/>
    <w:rsid w:val="00CE0A2D"/>
    <w:rsid w:val="00CE15A2"/>
    <w:rsid w:val="00CE3104"/>
    <w:rsid w:val="00CE3222"/>
    <w:rsid w:val="00CE364E"/>
    <w:rsid w:val="00CE37D2"/>
    <w:rsid w:val="00CE3E3C"/>
    <w:rsid w:val="00CE3E7E"/>
    <w:rsid w:val="00CE41E9"/>
    <w:rsid w:val="00CE43F9"/>
    <w:rsid w:val="00CE5017"/>
    <w:rsid w:val="00CE5318"/>
    <w:rsid w:val="00CE5408"/>
    <w:rsid w:val="00CE65C1"/>
    <w:rsid w:val="00CE6665"/>
    <w:rsid w:val="00CF00E3"/>
    <w:rsid w:val="00CF0318"/>
    <w:rsid w:val="00CF2273"/>
    <w:rsid w:val="00CF2293"/>
    <w:rsid w:val="00CF25F8"/>
    <w:rsid w:val="00CF280E"/>
    <w:rsid w:val="00CF50A0"/>
    <w:rsid w:val="00CF54C1"/>
    <w:rsid w:val="00CF5AF8"/>
    <w:rsid w:val="00CF7068"/>
    <w:rsid w:val="00CF726F"/>
    <w:rsid w:val="00CF7BE9"/>
    <w:rsid w:val="00D005B3"/>
    <w:rsid w:val="00D02711"/>
    <w:rsid w:val="00D03A17"/>
    <w:rsid w:val="00D043BE"/>
    <w:rsid w:val="00D04AF3"/>
    <w:rsid w:val="00D04ED4"/>
    <w:rsid w:val="00D0535C"/>
    <w:rsid w:val="00D05FCF"/>
    <w:rsid w:val="00D06C14"/>
    <w:rsid w:val="00D07B4E"/>
    <w:rsid w:val="00D114E5"/>
    <w:rsid w:val="00D120BE"/>
    <w:rsid w:val="00D13023"/>
    <w:rsid w:val="00D13C68"/>
    <w:rsid w:val="00D14AB3"/>
    <w:rsid w:val="00D15592"/>
    <w:rsid w:val="00D15BEF"/>
    <w:rsid w:val="00D16A1D"/>
    <w:rsid w:val="00D17739"/>
    <w:rsid w:val="00D17AA3"/>
    <w:rsid w:val="00D205A4"/>
    <w:rsid w:val="00D20C14"/>
    <w:rsid w:val="00D217C6"/>
    <w:rsid w:val="00D22413"/>
    <w:rsid w:val="00D22598"/>
    <w:rsid w:val="00D23954"/>
    <w:rsid w:val="00D24866"/>
    <w:rsid w:val="00D249DE"/>
    <w:rsid w:val="00D2559C"/>
    <w:rsid w:val="00D259FF"/>
    <w:rsid w:val="00D26DC3"/>
    <w:rsid w:val="00D307D6"/>
    <w:rsid w:val="00D30E01"/>
    <w:rsid w:val="00D313DE"/>
    <w:rsid w:val="00D31438"/>
    <w:rsid w:val="00D3146D"/>
    <w:rsid w:val="00D31F71"/>
    <w:rsid w:val="00D33078"/>
    <w:rsid w:val="00D331F5"/>
    <w:rsid w:val="00D33523"/>
    <w:rsid w:val="00D33C86"/>
    <w:rsid w:val="00D34AF7"/>
    <w:rsid w:val="00D3510E"/>
    <w:rsid w:val="00D36EBC"/>
    <w:rsid w:val="00D40044"/>
    <w:rsid w:val="00D400FD"/>
    <w:rsid w:val="00D40447"/>
    <w:rsid w:val="00D4057D"/>
    <w:rsid w:val="00D40AAB"/>
    <w:rsid w:val="00D40B15"/>
    <w:rsid w:val="00D41BBF"/>
    <w:rsid w:val="00D420C1"/>
    <w:rsid w:val="00D4211A"/>
    <w:rsid w:val="00D423A2"/>
    <w:rsid w:val="00D42DAC"/>
    <w:rsid w:val="00D433A6"/>
    <w:rsid w:val="00D43434"/>
    <w:rsid w:val="00D43481"/>
    <w:rsid w:val="00D43863"/>
    <w:rsid w:val="00D449D8"/>
    <w:rsid w:val="00D452FD"/>
    <w:rsid w:val="00D45B56"/>
    <w:rsid w:val="00D4644E"/>
    <w:rsid w:val="00D50861"/>
    <w:rsid w:val="00D50D84"/>
    <w:rsid w:val="00D5170A"/>
    <w:rsid w:val="00D5251D"/>
    <w:rsid w:val="00D5275F"/>
    <w:rsid w:val="00D53829"/>
    <w:rsid w:val="00D5389D"/>
    <w:rsid w:val="00D53F86"/>
    <w:rsid w:val="00D55A07"/>
    <w:rsid w:val="00D56500"/>
    <w:rsid w:val="00D569ED"/>
    <w:rsid w:val="00D56D61"/>
    <w:rsid w:val="00D57639"/>
    <w:rsid w:val="00D60080"/>
    <w:rsid w:val="00D60D3D"/>
    <w:rsid w:val="00D6196E"/>
    <w:rsid w:val="00D6209E"/>
    <w:rsid w:val="00D637D5"/>
    <w:rsid w:val="00D64350"/>
    <w:rsid w:val="00D64E46"/>
    <w:rsid w:val="00D657EB"/>
    <w:rsid w:val="00D65C6D"/>
    <w:rsid w:val="00D65C9F"/>
    <w:rsid w:val="00D65D42"/>
    <w:rsid w:val="00D66428"/>
    <w:rsid w:val="00D66A20"/>
    <w:rsid w:val="00D70E6D"/>
    <w:rsid w:val="00D71446"/>
    <w:rsid w:val="00D7203E"/>
    <w:rsid w:val="00D72EF3"/>
    <w:rsid w:val="00D73930"/>
    <w:rsid w:val="00D74250"/>
    <w:rsid w:val="00D74CF4"/>
    <w:rsid w:val="00D7575C"/>
    <w:rsid w:val="00D75E8C"/>
    <w:rsid w:val="00D76CA9"/>
    <w:rsid w:val="00D76DA5"/>
    <w:rsid w:val="00D76FA8"/>
    <w:rsid w:val="00D76FE7"/>
    <w:rsid w:val="00D807F0"/>
    <w:rsid w:val="00D80B4F"/>
    <w:rsid w:val="00D80C38"/>
    <w:rsid w:val="00D811CB"/>
    <w:rsid w:val="00D834AA"/>
    <w:rsid w:val="00D842F3"/>
    <w:rsid w:val="00D84E9C"/>
    <w:rsid w:val="00D86040"/>
    <w:rsid w:val="00D871CE"/>
    <w:rsid w:val="00D879CE"/>
    <w:rsid w:val="00D92940"/>
    <w:rsid w:val="00D92BC6"/>
    <w:rsid w:val="00D93C3D"/>
    <w:rsid w:val="00D9472E"/>
    <w:rsid w:val="00D94BC7"/>
    <w:rsid w:val="00D94F6F"/>
    <w:rsid w:val="00D955D8"/>
    <w:rsid w:val="00D95E17"/>
    <w:rsid w:val="00D95FB8"/>
    <w:rsid w:val="00D97233"/>
    <w:rsid w:val="00D972B2"/>
    <w:rsid w:val="00D97874"/>
    <w:rsid w:val="00DA0924"/>
    <w:rsid w:val="00DA15F9"/>
    <w:rsid w:val="00DA2047"/>
    <w:rsid w:val="00DA2EC8"/>
    <w:rsid w:val="00DA321D"/>
    <w:rsid w:val="00DA3342"/>
    <w:rsid w:val="00DA3B7B"/>
    <w:rsid w:val="00DA4117"/>
    <w:rsid w:val="00DA41F4"/>
    <w:rsid w:val="00DA5A93"/>
    <w:rsid w:val="00DA5B47"/>
    <w:rsid w:val="00DA6114"/>
    <w:rsid w:val="00DA6699"/>
    <w:rsid w:val="00DA695A"/>
    <w:rsid w:val="00DA69D2"/>
    <w:rsid w:val="00DA721E"/>
    <w:rsid w:val="00DA75F1"/>
    <w:rsid w:val="00DA79CF"/>
    <w:rsid w:val="00DA7D0B"/>
    <w:rsid w:val="00DA7FB3"/>
    <w:rsid w:val="00DB0649"/>
    <w:rsid w:val="00DB1076"/>
    <w:rsid w:val="00DB1659"/>
    <w:rsid w:val="00DB1757"/>
    <w:rsid w:val="00DB2297"/>
    <w:rsid w:val="00DB3777"/>
    <w:rsid w:val="00DB4A3D"/>
    <w:rsid w:val="00DB504B"/>
    <w:rsid w:val="00DB6332"/>
    <w:rsid w:val="00DB6766"/>
    <w:rsid w:val="00DB6C2D"/>
    <w:rsid w:val="00DB738C"/>
    <w:rsid w:val="00DC0E5C"/>
    <w:rsid w:val="00DC16EB"/>
    <w:rsid w:val="00DC1C4A"/>
    <w:rsid w:val="00DC209A"/>
    <w:rsid w:val="00DC599C"/>
    <w:rsid w:val="00DC6297"/>
    <w:rsid w:val="00DC6F9C"/>
    <w:rsid w:val="00DD22C3"/>
    <w:rsid w:val="00DD2694"/>
    <w:rsid w:val="00DD28E9"/>
    <w:rsid w:val="00DD2CAA"/>
    <w:rsid w:val="00DD2FF4"/>
    <w:rsid w:val="00DD376D"/>
    <w:rsid w:val="00DD3800"/>
    <w:rsid w:val="00DD3999"/>
    <w:rsid w:val="00DD3A77"/>
    <w:rsid w:val="00DD3F85"/>
    <w:rsid w:val="00DD41CC"/>
    <w:rsid w:val="00DD4A0D"/>
    <w:rsid w:val="00DD5522"/>
    <w:rsid w:val="00DD7705"/>
    <w:rsid w:val="00DD794C"/>
    <w:rsid w:val="00DD7C31"/>
    <w:rsid w:val="00DE00C3"/>
    <w:rsid w:val="00DE05A3"/>
    <w:rsid w:val="00DE16D8"/>
    <w:rsid w:val="00DE17C7"/>
    <w:rsid w:val="00DE1809"/>
    <w:rsid w:val="00DE1A3B"/>
    <w:rsid w:val="00DE1B11"/>
    <w:rsid w:val="00DE1CEF"/>
    <w:rsid w:val="00DE2727"/>
    <w:rsid w:val="00DE272A"/>
    <w:rsid w:val="00DE2B4F"/>
    <w:rsid w:val="00DE3112"/>
    <w:rsid w:val="00DE3777"/>
    <w:rsid w:val="00DE39BE"/>
    <w:rsid w:val="00DE427A"/>
    <w:rsid w:val="00DE49A6"/>
    <w:rsid w:val="00DE49FA"/>
    <w:rsid w:val="00DE4DF8"/>
    <w:rsid w:val="00DE5B00"/>
    <w:rsid w:val="00DE6260"/>
    <w:rsid w:val="00DE62E8"/>
    <w:rsid w:val="00DE659D"/>
    <w:rsid w:val="00DE70A9"/>
    <w:rsid w:val="00DF0071"/>
    <w:rsid w:val="00DF0322"/>
    <w:rsid w:val="00DF0875"/>
    <w:rsid w:val="00DF211B"/>
    <w:rsid w:val="00DF251B"/>
    <w:rsid w:val="00DF2C96"/>
    <w:rsid w:val="00DF2F5B"/>
    <w:rsid w:val="00DF3628"/>
    <w:rsid w:val="00DF366E"/>
    <w:rsid w:val="00DF42E7"/>
    <w:rsid w:val="00DF4AA4"/>
    <w:rsid w:val="00DF526C"/>
    <w:rsid w:val="00DF7821"/>
    <w:rsid w:val="00E00228"/>
    <w:rsid w:val="00E01DB3"/>
    <w:rsid w:val="00E02402"/>
    <w:rsid w:val="00E043A8"/>
    <w:rsid w:val="00E04870"/>
    <w:rsid w:val="00E05248"/>
    <w:rsid w:val="00E058E2"/>
    <w:rsid w:val="00E05A1F"/>
    <w:rsid w:val="00E05BA2"/>
    <w:rsid w:val="00E0718A"/>
    <w:rsid w:val="00E1037D"/>
    <w:rsid w:val="00E105A5"/>
    <w:rsid w:val="00E1062F"/>
    <w:rsid w:val="00E10662"/>
    <w:rsid w:val="00E10C45"/>
    <w:rsid w:val="00E1101F"/>
    <w:rsid w:val="00E1265C"/>
    <w:rsid w:val="00E138AE"/>
    <w:rsid w:val="00E13F85"/>
    <w:rsid w:val="00E15574"/>
    <w:rsid w:val="00E15B58"/>
    <w:rsid w:val="00E15E49"/>
    <w:rsid w:val="00E20284"/>
    <w:rsid w:val="00E20AF3"/>
    <w:rsid w:val="00E211C5"/>
    <w:rsid w:val="00E21952"/>
    <w:rsid w:val="00E225BF"/>
    <w:rsid w:val="00E229AB"/>
    <w:rsid w:val="00E2382F"/>
    <w:rsid w:val="00E23A96"/>
    <w:rsid w:val="00E247F9"/>
    <w:rsid w:val="00E24832"/>
    <w:rsid w:val="00E24DDF"/>
    <w:rsid w:val="00E2544A"/>
    <w:rsid w:val="00E25B31"/>
    <w:rsid w:val="00E25C7F"/>
    <w:rsid w:val="00E25C9B"/>
    <w:rsid w:val="00E266BF"/>
    <w:rsid w:val="00E269A6"/>
    <w:rsid w:val="00E2703C"/>
    <w:rsid w:val="00E275D0"/>
    <w:rsid w:val="00E3034A"/>
    <w:rsid w:val="00E30711"/>
    <w:rsid w:val="00E32467"/>
    <w:rsid w:val="00E32968"/>
    <w:rsid w:val="00E329A9"/>
    <w:rsid w:val="00E33445"/>
    <w:rsid w:val="00E3405C"/>
    <w:rsid w:val="00E34B91"/>
    <w:rsid w:val="00E352A3"/>
    <w:rsid w:val="00E4035D"/>
    <w:rsid w:val="00E414E1"/>
    <w:rsid w:val="00E416A7"/>
    <w:rsid w:val="00E41AD4"/>
    <w:rsid w:val="00E41C22"/>
    <w:rsid w:val="00E41F39"/>
    <w:rsid w:val="00E423D1"/>
    <w:rsid w:val="00E42B1D"/>
    <w:rsid w:val="00E433CC"/>
    <w:rsid w:val="00E43FEB"/>
    <w:rsid w:val="00E4536F"/>
    <w:rsid w:val="00E454BC"/>
    <w:rsid w:val="00E4631A"/>
    <w:rsid w:val="00E46633"/>
    <w:rsid w:val="00E51A22"/>
    <w:rsid w:val="00E51B85"/>
    <w:rsid w:val="00E524F7"/>
    <w:rsid w:val="00E54ED6"/>
    <w:rsid w:val="00E557B6"/>
    <w:rsid w:val="00E55C65"/>
    <w:rsid w:val="00E562AC"/>
    <w:rsid w:val="00E56A83"/>
    <w:rsid w:val="00E57281"/>
    <w:rsid w:val="00E57346"/>
    <w:rsid w:val="00E57DB5"/>
    <w:rsid w:val="00E57E51"/>
    <w:rsid w:val="00E6142A"/>
    <w:rsid w:val="00E61BC2"/>
    <w:rsid w:val="00E61F16"/>
    <w:rsid w:val="00E62A7E"/>
    <w:rsid w:val="00E62E49"/>
    <w:rsid w:val="00E636DC"/>
    <w:rsid w:val="00E64F4F"/>
    <w:rsid w:val="00E65008"/>
    <w:rsid w:val="00E70622"/>
    <w:rsid w:val="00E70AC9"/>
    <w:rsid w:val="00E70D0E"/>
    <w:rsid w:val="00E71CDF"/>
    <w:rsid w:val="00E720FE"/>
    <w:rsid w:val="00E722C6"/>
    <w:rsid w:val="00E726FA"/>
    <w:rsid w:val="00E73906"/>
    <w:rsid w:val="00E73F0C"/>
    <w:rsid w:val="00E75367"/>
    <w:rsid w:val="00E7549E"/>
    <w:rsid w:val="00E76877"/>
    <w:rsid w:val="00E8010F"/>
    <w:rsid w:val="00E8036E"/>
    <w:rsid w:val="00E84415"/>
    <w:rsid w:val="00E84B4F"/>
    <w:rsid w:val="00E8549C"/>
    <w:rsid w:val="00E85541"/>
    <w:rsid w:val="00E856BE"/>
    <w:rsid w:val="00E85F9D"/>
    <w:rsid w:val="00E86B47"/>
    <w:rsid w:val="00E86CB8"/>
    <w:rsid w:val="00E8724A"/>
    <w:rsid w:val="00E9119A"/>
    <w:rsid w:val="00E914AF"/>
    <w:rsid w:val="00E91F86"/>
    <w:rsid w:val="00E91FF9"/>
    <w:rsid w:val="00E926F1"/>
    <w:rsid w:val="00E92F08"/>
    <w:rsid w:val="00E937BF"/>
    <w:rsid w:val="00E9437F"/>
    <w:rsid w:val="00E948B8"/>
    <w:rsid w:val="00E948C0"/>
    <w:rsid w:val="00E96040"/>
    <w:rsid w:val="00E964B8"/>
    <w:rsid w:val="00E9674E"/>
    <w:rsid w:val="00E96B7E"/>
    <w:rsid w:val="00E97A41"/>
    <w:rsid w:val="00E97E2D"/>
    <w:rsid w:val="00E97EE7"/>
    <w:rsid w:val="00EA0444"/>
    <w:rsid w:val="00EA1002"/>
    <w:rsid w:val="00EA1189"/>
    <w:rsid w:val="00EA127C"/>
    <w:rsid w:val="00EA17AD"/>
    <w:rsid w:val="00EA1B17"/>
    <w:rsid w:val="00EA1D3F"/>
    <w:rsid w:val="00EA316A"/>
    <w:rsid w:val="00EA43EC"/>
    <w:rsid w:val="00EA466A"/>
    <w:rsid w:val="00EA49B6"/>
    <w:rsid w:val="00EA49DA"/>
    <w:rsid w:val="00EA5D8A"/>
    <w:rsid w:val="00EA6477"/>
    <w:rsid w:val="00EA6A81"/>
    <w:rsid w:val="00EA78E7"/>
    <w:rsid w:val="00EB1DD7"/>
    <w:rsid w:val="00EB1E3F"/>
    <w:rsid w:val="00EB247B"/>
    <w:rsid w:val="00EB2724"/>
    <w:rsid w:val="00EB285D"/>
    <w:rsid w:val="00EB340F"/>
    <w:rsid w:val="00EB3B55"/>
    <w:rsid w:val="00EB3E8D"/>
    <w:rsid w:val="00EB5425"/>
    <w:rsid w:val="00EB648D"/>
    <w:rsid w:val="00EB6645"/>
    <w:rsid w:val="00EB6BEC"/>
    <w:rsid w:val="00EB7167"/>
    <w:rsid w:val="00EB76AD"/>
    <w:rsid w:val="00EC1DC8"/>
    <w:rsid w:val="00EC1F2B"/>
    <w:rsid w:val="00EC3841"/>
    <w:rsid w:val="00EC3CD9"/>
    <w:rsid w:val="00EC3DF8"/>
    <w:rsid w:val="00EC4005"/>
    <w:rsid w:val="00EC516A"/>
    <w:rsid w:val="00EC52BA"/>
    <w:rsid w:val="00EC5765"/>
    <w:rsid w:val="00EC5E06"/>
    <w:rsid w:val="00EC60BB"/>
    <w:rsid w:val="00EC755D"/>
    <w:rsid w:val="00ED0A7E"/>
    <w:rsid w:val="00ED0C0C"/>
    <w:rsid w:val="00ED3AD6"/>
    <w:rsid w:val="00ED59FC"/>
    <w:rsid w:val="00ED5E44"/>
    <w:rsid w:val="00ED6631"/>
    <w:rsid w:val="00ED7A2F"/>
    <w:rsid w:val="00ED7DD5"/>
    <w:rsid w:val="00EE1635"/>
    <w:rsid w:val="00EE2F58"/>
    <w:rsid w:val="00EE326D"/>
    <w:rsid w:val="00EE445D"/>
    <w:rsid w:val="00EE688B"/>
    <w:rsid w:val="00EE68F6"/>
    <w:rsid w:val="00EE6A8B"/>
    <w:rsid w:val="00EE779B"/>
    <w:rsid w:val="00EE7F89"/>
    <w:rsid w:val="00EF0FDD"/>
    <w:rsid w:val="00EF15E0"/>
    <w:rsid w:val="00EF1777"/>
    <w:rsid w:val="00EF1BF8"/>
    <w:rsid w:val="00EF274A"/>
    <w:rsid w:val="00EF2C26"/>
    <w:rsid w:val="00EF415B"/>
    <w:rsid w:val="00EF4EC7"/>
    <w:rsid w:val="00EF4F81"/>
    <w:rsid w:val="00EF5648"/>
    <w:rsid w:val="00EF657D"/>
    <w:rsid w:val="00EF6959"/>
    <w:rsid w:val="00EF6EFC"/>
    <w:rsid w:val="00EF70FE"/>
    <w:rsid w:val="00EF7116"/>
    <w:rsid w:val="00EF7152"/>
    <w:rsid w:val="00EF7510"/>
    <w:rsid w:val="00EF7640"/>
    <w:rsid w:val="00EF7669"/>
    <w:rsid w:val="00EF7806"/>
    <w:rsid w:val="00F01D51"/>
    <w:rsid w:val="00F0249C"/>
    <w:rsid w:val="00F03509"/>
    <w:rsid w:val="00F03623"/>
    <w:rsid w:val="00F03C8C"/>
    <w:rsid w:val="00F04DC7"/>
    <w:rsid w:val="00F055BE"/>
    <w:rsid w:val="00F05B2D"/>
    <w:rsid w:val="00F07E9C"/>
    <w:rsid w:val="00F106BA"/>
    <w:rsid w:val="00F11011"/>
    <w:rsid w:val="00F11085"/>
    <w:rsid w:val="00F110A4"/>
    <w:rsid w:val="00F11CBE"/>
    <w:rsid w:val="00F12541"/>
    <w:rsid w:val="00F12A29"/>
    <w:rsid w:val="00F13060"/>
    <w:rsid w:val="00F132A1"/>
    <w:rsid w:val="00F13366"/>
    <w:rsid w:val="00F13A88"/>
    <w:rsid w:val="00F149AC"/>
    <w:rsid w:val="00F15BA9"/>
    <w:rsid w:val="00F16D6B"/>
    <w:rsid w:val="00F174EE"/>
    <w:rsid w:val="00F202CF"/>
    <w:rsid w:val="00F20B3E"/>
    <w:rsid w:val="00F2106A"/>
    <w:rsid w:val="00F22D4F"/>
    <w:rsid w:val="00F2368F"/>
    <w:rsid w:val="00F24131"/>
    <w:rsid w:val="00F2496B"/>
    <w:rsid w:val="00F260E8"/>
    <w:rsid w:val="00F26220"/>
    <w:rsid w:val="00F267B2"/>
    <w:rsid w:val="00F26A51"/>
    <w:rsid w:val="00F26CB5"/>
    <w:rsid w:val="00F26F5D"/>
    <w:rsid w:val="00F271B2"/>
    <w:rsid w:val="00F2769F"/>
    <w:rsid w:val="00F279DD"/>
    <w:rsid w:val="00F30350"/>
    <w:rsid w:val="00F30426"/>
    <w:rsid w:val="00F30DB2"/>
    <w:rsid w:val="00F31CEF"/>
    <w:rsid w:val="00F326D3"/>
    <w:rsid w:val="00F33E5C"/>
    <w:rsid w:val="00F34169"/>
    <w:rsid w:val="00F3469B"/>
    <w:rsid w:val="00F34E5B"/>
    <w:rsid w:val="00F353DA"/>
    <w:rsid w:val="00F35521"/>
    <w:rsid w:val="00F355F2"/>
    <w:rsid w:val="00F35F9C"/>
    <w:rsid w:val="00F361CD"/>
    <w:rsid w:val="00F36397"/>
    <w:rsid w:val="00F37C8E"/>
    <w:rsid w:val="00F37E8F"/>
    <w:rsid w:val="00F40240"/>
    <w:rsid w:val="00F40803"/>
    <w:rsid w:val="00F40F00"/>
    <w:rsid w:val="00F41442"/>
    <w:rsid w:val="00F42494"/>
    <w:rsid w:val="00F4292E"/>
    <w:rsid w:val="00F42BF3"/>
    <w:rsid w:val="00F43C57"/>
    <w:rsid w:val="00F43FA9"/>
    <w:rsid w:val="00F442AA"/>
    <w:rsid w:val="00F45BC7"/>
    <w:rsid w:val="00F45C70"/>
    <w:rsid w:val="00F463C4"/>
    <w:rsid w:val="00F468FF"/>
    <w:rsid w:val="00F47777"/>
    <w:rsid w:val="00F478E5"/>
    <w:rsid w:val="00F512DB"/>
    <w:rsid w:val="00F527C2"/>
    <w:rsid w:val="00F52936"/>
    <w:rsid w:val="00F541A3"/>
    <w:rsid w:val="00F54376"/>
    <w:rsid w:val="00F54481"/>
    <w:rsid w:val="00F548F6"/>
    <w:rsid w:val="00F54BCC"/>
    <w:rsid w:val="00F554BE"/>
    <w:rsid w:val="00F55706"/>
    <w:rsid w:val="00F566BD"/>
    <w:rsid w:val="00F56EB9"/>
    <w:rsid w:val="00F576D2"/>
    <w:rsid w:val="00F5791C"/>
    <w:rsid w:val="00F579F6"/>
    <w:rsid w:val="00F60CC8"/>
    <w:rsid w:val="00F618EC"/>
    <w:rsid w:val="00F61D10"/>
    <w:rsid w:val="00F630E5"/>
    <w:rsid w:val="00F632E9"/>
    <w:rsid w:val="00F636A9"/>
    <w:rsid w:val="00F63BED"/>
    <w:rsid w:val="00F63EA1"/>
    <w:rsid w:val="00F6438D"/>
    <w:rsid w:val="00F65427"/>
    <w:rsid w:val="00F662F6"/>
    <w:rsid w:val="00F663CD"/>
    <w:rsid w:val="00F66819"/>
    <w:rsid w:val="00F66882"/>
    <w:rsid w:val="00F66DB2"/>
    <w:rsid w:val="00F6797B"/>
    <w:rsid w:val="00F70A32"/>
    <w:rsid w:val="00F7156C"/>
    <w:rsid w:val="00F71A00"/>
    <w:rsid w:val="00F7267F"/>
    <w:rsid w:val="00F7272E"/>
    <w:rsid w:val="00F73FF3"/>
    <w:rsid w:val="00F74F3E"/>
    <w:rsid w:val="00F75359"/>
    <w:rsid w:val="00F800CC"/>
    <w:rsid w:val="00F8067C"/>
    <w:rsid w:val="00F81AB1"/>
    <w:rsid w:val="00F835FA"/>
    <w:rsid w:val="00F8377F"/>
    <w:rsid w:val="00F84669"/>
    <w:rsid w:val="00F851AA"/>
    <w:rsid w:val="00F87A7E"/>
    <w:rsid w:val="00F908A3"/>
    <w:rsid w:val="00F91534"/>
    <w:rsid w:val="00F915FD"/>
    <w:rsid w:val="00F927EF"/>
    <w:rsid w:val="00F92C0A"/>
    <w:rsid w:val="00F92C31"/>
    <w:rsid w:val="00F93524"/>
    <w:rsid w:val="00F93DC4"/>
    <w:rsid w:val="00F9571C"/>
    <w:rsid w:val="00F95A04"/>
    <w:rsid w:val="00F96841"/>
    <w:rsid w:val="00F96F25"/>
    <w:rsid w:val="00F97090"/>
    <w:rsid w:val="00F970D6"/>
    <w:rsid w:val="00FA0515"/>
    <w:rsid w:val="00FA1A97"/>
    <w:rsid w:val="00FA28C7"/>
    <w:rsid w:val="00FA3F30"/>
    <w:rsid w:val="00FA421D"/>
    <w:rsid w:val="00FA4315"/>
    <w:rsid w:val="00FA440F"/>
    <w:rsid w:val="00FA555B"/>
    <w:rsid w:val="00FA65A7"/>
    <w:rsid w:val="00FA6785"/>
    <w:rsid w:val="00FA6973"/>
    <w:rsid w:val="00FA6C22"/>
    <w:rsid w:val="00FB0467"/>
    <w:rsid w:val="00FB3664"/>
    <w:rsid w:val="00FB45B1"/>
    <w:rsid w:val="00FB56A2"/>
    <w:rsid w:val="00FB6B16"/>
    <w:rsid w:val="00FB74FC"/>
    <w:rsid w:val="00FB7818"/>
    <w:rsid w:val="00FB7E8C"/>
    <w:rsid w:val="00FC01BB"/>
    <w:rsid w:val="00FC053C"/>
    <w:rsid w:val="00FC0EDC"/>
    <w:rsid w:val="00FC23D9"/>
    <w:rsid w:val="00FC2D92"/>
    <w:rsid w:val="00FC2FB2"/>
    <w:rsid w:val="00FC6135"/>
    <w:rsid w:val="00FC6146"/>
    <w:rsid w:val="00FD15F9"/>
    <w:rsid w:val="00FD17A6"/>
    <w:rsid w:val="00FD1835"/>
    <w:rsid w:val="00FD2D3D"/>
    <w:rsid w:val="00FD2D85"/>
    <w:rsid w:val="00FD3AAA"/>
    <w:rsid w:val="00FD3D94"/>
    <w:rsid w:val="00FD40DD"/>
    <w:rsid w:val="00FD5200"/>
    <w:rsid w:val="00FD72B7"/>
    <w:rsid w:val="00FD73C0"/>
    <w:rsid w:val="00FE0196"/>
    <w:rsid w:val="00FE0450"/>
    <w:rsid w:val="00FE1C80"/>
    <w:rsid w:val="00FE3A95"/>
    <w:rsid w:val="00FE4972"/>
    <w:rsid w:val="00FE53DE"/>
    <w:rsid w:val="00FE5A5C"/>
    <w:rsid w:val="00FE778E"/>
    <w:rsid w:val="00FE77F3"/>
    <w:rsid w:val="00FE7ADF"/>
    <w:rsid w:val="00FF0BEB"/>
    <w:rsid w:val="00FF0C9C"/>
    <w:rsid w:val="00FF10AB"/>
    <w:rsid w:val="00FF1142"/>
    <w:rsid w:val="00FF1470"/>
    <w:rsid w:val="00FF28AA"/>
    <w:rsid w:val="00FF28C1"/>
    <w:rsid w:val="00FF2AF1"/>
    <w:rsid w:val="00FF37EE"/>
    <w:rsid w:val="00FF3E4E"/>
    <w:rsid w:val="00FF5D7A"/>
    <w:rsid w:val="00FF5DBA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2f3f2,white,#eaeaef,#fdfdfd,#fcfcfc,#f9f9f9"/>
    </o:shapedefaults>
    <o:shapelayout v:ext="edit">
      <o:idmap v:ext="edit" data="2"/>
    </o:shapelayout>
  </w:shapeDefaults>
  <w:decimalSymbol w:val="."/>
  <w:listSeparator w:val=","/>
  <w14:docId w14:val="13A3FFDA"/>
  <w15:chartTrackingRefBased/>
  <w15:docId w15:val="{24E3C55C-0AEB-43A7-ACA5-591C74E6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1" w:uiPriority="99" w:unhideWhenUsed="1" w:qFormat="1"/>
    <w:lsdException w:name="footer" w:semiHidden="1" w:uiPriority="9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semiHidden="1" w:uiPriority="99" w:unhideWhenUsed="1" w:qFormat="1"/>
    <w:lsdException w:name="FollowedHyperlink" w:semiHidden="1" w:uiPriority="99" w:unhideWhenUsed="1" w:qFormat="1"/>
    <w:lsdException w:name="Strong" w:qFormat="1"/>
    <w:lsdException w:name="Emphasis" w:uiPriority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047697"/>
    <w:pPr>
      <w:widowControl w:val="0"/>
      <w:jc w:val="both"/>
    </w:pPr>
    <w:rPr>
      <w:rFonts w:cs="Arial"/>
      <w:sz w:val="24"/>
      <w:szCs w:val="21"/>
    </w:rPr>
  </w:style>
  <w:style w:type="paragraph" w:styleId="1">
    <w:name w:val="heading 1"/>
    <w:basedOn w:val="a0"/>
    <w:next w:val="a0"/>
    <w:link w:val="10"/>
    <w:uiPriority w:val="9"/>
    <w:qFormat/>
    <w:rsid w:val="00DE427A"/>
    <w:pPr>
      <w:keepNext/>
      <w:pageBreakBefore/>
      <w:shd w:val="clear" w:color="auto" w:fill="ED7D31" w:themeFill="accent2"/>
      <w:jc w:val="left"/>
      <w:outlineLvl w:val="0"/>
    </w:pPr>
    <w:rPr>
      <w:rFonts w:cs="宋体"/>
      <w:b/>
      <w:kern w:val="44"/>
      <w:sz w:val="84"/>
      <w:szCs w:val="24"/>
    </w:rPr>
  </w:style>
  <w:style w:type="paragraph" w:styleId="2">
    <w:name w:val="heading 2"/>
    <w:basedOn w:val="a0"/>
    <w:next w:val="a0"/>
    <w:link w:val="20"/>
    <w:uiPriority w:val="9"/>
    <w:qFormat/>
    <w:rsid w:val="00DE427A"/>
    <w:pPr>
      <w:keepNext/>
      <w:pageBreakBefore/>
      <w:outlineLvl w:val="1"/>
    </w:pPr>
    <w:rPr>
      <w:rFonts w:eastAsia="华文新魏" w:cs="Times New Roman"/>
      <w:b/>
      <w:bCs/>
      <w:sz w:val="84"/>
      <w:u w:color="D0CECE"/>
    </w:rPr>
  </w:style>
  <w:style w:type="paragraph" w:styleId="3">
    <w:name w:val="heading 3"/>
    <w:basedOn w:val="a0"/>
    <w:next w:val="a0"/>
    <w:link w:val="30"/>
    <w:qFormat/>
    <w:rsid w:val="009148CD"/>
    <w:pPr>
      <w:keepNext/>
      <w:pageBreakBefore/>
      <w:spacing w:beforeLines="50" w:before="50" w:afterLines="50" w:after="50"/>
      <w:outlineLvl w:val="2"/>
    </w:pPr>
    <w:rPr>
      <w:rFonts w:cs="Times New Roman"/>
      <w:b/>
      <w:sz w:val="56"/>
      <w:u w:color="C3BD96"/>
    </w:rPr>
  </w:style>
  <w:style w:type="paragraph" w:styleId="4">
    <w:name w:val="heading 4"/>
    <w:basedOn w:val="a0"/>
    <w:next w:val="a0"/>
    <w:link w:val="40"/>
    <w:qFormat/>
    <w:rsid w:val="009148CD"/>
    <w:pPr>
      <w:keepNext/>
      <w:pBdr>
        <w:bottom w:val="single" w:sz="24" w:space="1" w:color="D0CECE" w:themeColor="background2" w:themeShade="E6"/>
      </w:pBdr>
      <w:spacing w:before="120" w:after="120"/>
      <w:outlineLvl w:val="3"/>
    </w:pPr>
    <w:rPr>
      <w:rFonts w:ascii="Cambria" w:eastAsia="黑体" w:hAnsi="Cambria" w:cstheme="majorBidi"/>
      <w:b/>
      <w:bCs/>
      <w:sz w:val="48"/>
      <w:szCs w:val="28"/>
    </w:rPr>
  </w:style>
  <w:style w:type="paragraph" w:styleId="5">
    <w:name w:val="heading 5"/>
    <w:basedOn w:val="a0"/>
    <w:next w:val="a0"/>
    <w:link w:val="50"/>
    <w:qFormat/>
    <w:rsid w:val="0065355B"/>
    <w:pPr>
      <w:keepNext/>
      <w:spacing w:after="120"/>
      <w:jc w:val="left"/>
      <w:outlineLvl w:val="4"/>
    </w:pPr>
    <w:rPr>
      <w:rFonts w:eastAsiaTheme="majorEastAsia"/>
      <w:b/>
      <w:bCs/>
      <w:sz w:val="36"/>
      <w:szCs w:val="28"/>
    </w:rPr>
  </w:style>
  <w:style w:type="paragraph" w:styleId="6">
    <w:name w:val="heading 6"/>
    <w:basedOn w:val="a0"/>
    <w:next w:val="a0"/>
    <w:link w:val="60"/>
    <w:unhideWhenUsed/>
    <w:qFormat/>
    <w:rsid w:val="002C5A94"/>
    <w:pPr>
      <w:keepNext/>
      <w:keepLines/>
      <w:widowControl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Reference"/>
    <w:basedOn w:val="a1"/>
    <w:uiPriority w:val="32"/>
    <w:qFormat/>
    <w:rsid w:val="00E8010F"/>
    <w:rPr>
      <w:b/>
      <w:bCs/>
      <w:smallCaps/>
      <w:color w:val="5B9BD5" w:themeColor="accent1"/>
      <w:spacing w:val="5"/>
    </w:rPr>
  </w:style>
  <w:style w:type="paragraph" w:styleId="a5">
    <w:name w:val="Title"/>
    <w:basedOn w:val="a0"/>
    <w:next w:val="a0"/>
    <w:link w:val="a6"/>
    <w:autoRedefine/>
    <w:uiPriority w:val="10"/>
    <w:qFormat/>
    <w:rsid w:val="00E8010F"/>
    <w:pPr>
      <w:spacing w:before="120" w:after="60"/>
      <w:jc w:val="left"/>
      <w:outlineLvl w:val="0"/>
    </w:pPr>
    <w:rPr>
      <w:rFonts w:cstheme="majorBidi"/>
      <w:b/>
      <w:bCs/>
      <w:color w:val="2F5496"/>
      <w:sz w:val="28"/>
      <w:szCs w:val="32"/>
    </w:rPr>
  </w:style>
  <w:style w:type="character" w:customStyle="1" w:styleId="a6">
    <w:name w:val="标题 字符"/>
    <w:basedOn w:val="a1"/>
    <w:link w:val="a5"/>
    <w:autoRedefine/>
    <w:uiPriority w:val="10"/>
    <w:qFormat/>
    <w:rsid w:val="00E8010F"/>
    <w:rPr>
      <w:rFonts w:ascii="Times New Roman" w:hAnsi="Times New Roman" w:cstheme="majorBidi"/>
      <w:b/>
      <w:bCs/>
      <w:color w:val="2F5496"/>
      <w:sz w:val="28"/>
      <w:szCs w:val="32"/>
    </w:rPr>
  </w:style>
  <w:style w:type="character" w:customStyle="1" w:styleId="20">
    <w:name w:val="标题 2 字符"/>
    <w:basedOn w:val="a1"/>
    <w:link w:val="2"/>
    <w:autoRedefine/>
    <w:uiPriority w:val="9"/>
    <w:qFormat/>
    <w:rsid w:val="00DE427A"/>
    <w:rPr>
      <w:rFonts w:eastAsia="华文新魏"/>
      <w:b/>
      <w:bCs/>
      <w:sz w:val="84"/>
      <w:szCs w:val="21"/>
      <w:u w:color="D0CECE"/>
    </w:rPr>
  </w:style>
  <w:style w:type="paragraph" w:styleId="TOC1">
    <w:name w:val="toc 1"/>
    <w:basedOn w:val="a0"/>
    <w:next w:val="a0"/>
    <w:uiPriority w:val="39"/>
    <w:qFormat/>
    <w:rsid w:val="002B5FCC"/>
    <w:pPr>
      <w:spacing w:beforeLines="50" w:before="50"/>
      <w:jc w:val="left"/>
    </w:pPr>
    <w:rPr>
      <w:rFonts w:cs="Times New Roman"/>
      <w:b/>
      <w:color w:val="002060"/>
      <w:kern w:val="0"/>
      <w:sz w:val="48"/>
      <w:szCs w:val="22"/>
    </w:rPr>
  </w:style>
  <w:style w:type="paragraph" w:styleId="TOC2">
    <w:name w:val="toc 2"/>
    <w:basedOn w:val="a0"/>
    <w:next w:val="a0"/>
    <w:uiPriority w:val="39"/>
    <w:qFormat/>
    <w:rsid w:val="00765D88"/>
    <w:pPr>
      <w:ind w:left="210"/>
      <w:jc w:val="left"/>
    </w:pPr>
    <w:rPr>
      <w:rFonts w:cs="Times New Roman"/>
      <w:bCs/>
      <w:sz w:val="32"/>
      <w:szCs w:val="22"/>
    </w:rPr>
  </w:style>
  <w:style w:type="paragraph" w:customStyle="1" w:styleId="CY">
    <w:name w:val="CY居中"/>
    <w:basedOn w:val="CY0"/>
    <w:next w:val="CY0"/>
    <w:link w:val="CYChar"/>
    <w:qFormat/>
    <w:rsid w:val="00891DD4"/>
    <w:pPr>
      <w:jc w:val="center"/>
    </w:pPr>
    <w:rPr>
      <w:rFonts w:eastAsia="黑体"/>
      <w:b/>
      <w:szCs w:val="84"/>
    </w:rPr>
  </w:style>
  <w:style w:type="character" w:customStyle="1" w:styleId="CYChar">
    <w:name w:val="CY居中 Char"/>
    <w:basedOn w:val="a7"/>
    <w:link w:val="CY"/>
    <w:autoRedefine/>
    <w:qFormat/>
    <w:rsid w:val="003E30E3"/>
    <w:rPr>
      <w:rFonts w:ascii="Times New Roman" w:eastAsia="黑体" w:hAnsi="Times New Roman" w:cs="宋体"/>
      <w:b/>
      <w:bCs w:val="0"/>
      <w:kern w:val="28"/>
      <w:sz w:val="24"/>
      <w:szCs w:val="84"/>
    </w:rPr>
  </w:style>
  <w:style w:type="character" w:customStyle="1" w:styleId="10">
    <w:name w:val="标题 1 字符"/>
    <w:basedOn w:val="a1"/>
    <w:link w:val="1"/>
    <w:autoRedefine/>
    <w:uiPriority w:val="9"/>
    <w:qFormat/>
    <w:rsid w:val="00DE427A"/>
    <w:rPr>
      <w:rFonts w:cs="宋体"/>
      <w:b/>
      <w:kern w:val="44"/>
      <w:sz w:val="84"/>
      <w:szCs w:val="24"/>
      <w:shd w:val="clear" w:color="auto" w:fill="ED7D31" w:themeFill="accent2"/>
    </w:rPr>
  </w:style>
  <w:style w:type="character" w:customStyle="1" w:styleId="30">
    <w:name w:val="标题 3 字符"/>
    <w:basedOn w:val="a1"/>
    <w:link w:val="3"/>
    <w:autoRedefine/>
    <w:qFormat/>
    <w:rsid w:val="009148CD"/>
    <w:rPr>
      <w:b/>
      <w:sz w:val="56"/>
      <w:szCs w:val="21"/>
      <w:u w:color="C3BD96"/>
    </w:rPr>
  </w:style>
  <w:style w:type="character" w:customStyle="1" w:styleId="msoplaceholdertext0">
    <w:name w:val="msoplaceholdertext"/>
    <w:basedOn w:val="a1"/>
    <w:rsid w:val="005E4429"/>
    <w:rPr>
      <w:color w:val="808080"/>
    </w:rPr>
  </w:style>
  <w:style w:type="paragraph" w:customStyle="1" w:styleId="msolistparagraph0">
    <w:name w:val="msolistparagraph"/>
    <w:basedOn w:val="a0"/>
    <w:autoRedefine/>
    <w:uiPriority w:val="99"/>
    <w:rsid w:val="00E8010F"/>
    <w:pPr>
      <w:spacing w:afterLines="50" w:after="50"/>
      <w:ind w:firstLineChars="200" w:firstLine="420"/>
      <w:jc w:val="left"/>
    </w:pPr>
    <w:rPr>
      <w:rFonts w:cs="Times New Roman"/>
      <w:szCs w:val="22"/>
    </w:rPr>
  </w:style>
  <w:style w:type="character" w:customStyle="1" w:styleId="11">
    <w:name w:val="明显参考1"/>
    <w:basedOn w:val="a1"/>
    <w:uiPriority w:val="32"/>
    <w:qFormat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character" w:customStyle="1" w:styleId="font61">
    <w:name w:val="font61"/>
    <w:basedOn w:val="a1"/>
    <w:rsid w:val="005E4429"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81">
    <w:name w:val="font81"/>
    <w:basedOn w:val="a1"/>
    <w:rsid w:val="005E4429"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1"/>
    <w:rsid w:val="005E4429"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51">
    <w:name w:val="font51"/>
    <w:basedOn w:val="a1"/>
    <w:rsid w:val="005E4429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91">
    <w:name w:val="font91"/>
    <w:basedOn w:val="a1"/>
    <w:rsid w:val="005E4429"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msointensereference0">
    <w:name w:val="msointensereference"/>
    <w:basedOn w:val="a1"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paragraph" w:styleId="TOC3">
    <w:name w:val="toc 3"/>
    <w:basedOn w:val="a0"/>
    <w:next w:val="a0"/>
    <w:uiPriority w:val="39"/>
    <w:qFormat/>
    <w:rsid w:val="002A14F8"/>
    <w:pPr>
      <w:tabs>
        <w:tab w:val="left" w:pos="840"/>
        <w:tab w:val="right" w:leader="dot" w:pos="10456"/>
      </w:tabs>
      <w:ind w:left="420"/>
      <w:jc w:val="left"/>
    </w:pPr>
    <w:rPr>
      <w:rFonts w:cs="Times New Roman"/>
      <w:color w:val="44546A" w:themeColor="text2"/>
      <w:szCs w:val="20"/>
    </w:rPr>
  </w:style>
  <w:style w:type="paragraph" w:styleId="a8">
    <w:name w:val="header"/>
    <w:basedOn w:val="a0"/>
    <w:link w:val="a9"/>
    <w:autoRedefine/>
    <w:uiPriority w:val="99"/>
    <w:qFormat/>
    <w:rsid w:val="00C66414"/>
    <w:pPr>
      <w:jc w:val="center"/>
    </w:pPr>
    <w:rPr>
      <w:noProof/>
      <w:color w:val="BFBFBF" w:themeColor="background1" w:themeShade="BF"/>
      <w:kern w:val="0"/>
    </w:rPr>
  </w:style>
  <w:style w:type="character" w:customStyle="1" w:styleId="a9">
    <w:name w:val="页眉 字符"/>
    <w:basedOn w:val="a1"/>
    <w:link w:val="a8"/>
    <w:autoRedefine/>
    <w:uiPriority w:val="99"/>
    <w:qFormat/>
    <w:rsid w:val="00C66414"/>
    <w:rPr>
      <w:rFonts w:cs="Arial"/>
      <w:noProof/>
      <w:color w:val="BFBFBF" w:themeColor="background1" w:themeShade="BF"/>
      <w:kern w:val="0"/>
      <w:sz w:val="24"/>
      <w:szCs w:val="21"/>
    </w:rPr>
  </w:style>
  <w:style w:type="paragraph" w:styleId="aa">
    <w:name w:val="footer"/>
    <w:basedOn w:val="a0"/>
    <w:link w:val="ab"/>
    <w:uiPriority w:val="99"/>
    <w:qFormat/>
    <w:rsid w:val="00737309"/>
    <w:pPr>
      <w:tabs>
        <w:tab w:val="center" w:pos="4153"/>
        <w:tab w:val="right" w:pos="8306"/>
      </w:tabs>
      <w:snapToGrid w:val="0"/>
      <w:jc w:val="left"/>
    </w:pPr>
    <w:rPr>
      <w:rFonts w:cs="宋体"/>
      <w:sz w:val="18"/>
      <w:szCs w:val="24"/>
    </w:rPr>
  </w:style>
  <w:style w:type="character" w:customStyle="1" w:styleId="ab">
    <w:name w:val="页脚 字符"/>
    <w:basedOn w:val="a1"/>
    <w:link w:val="aa"/>
    <w:autoRedefine/>
    <w:uiPriority w:val="99"/>
    <w:qFormat/>
    <w:rsid w:val="00737309"/>
    <w:rPr>
      <w:rFonts w:cs="宋体"/>
      <w:sz w:val="18"/>
      <w:szCs w:val="24"/>
    </w:rPr>
  </w:style>
  <w:style w:type="paragraph" w:styleId="ac">
    <w:name w:val="Body Text"/>
    <w:basedOn w:val="a0"/>
    <w:link w:val="ad"/>
    <w:uiPriority w:val="1"/>
    <w:qFormat/>
    <w:rsid w:val="00E8010F"/>
    <w:pPr>
      <w:spacing w:after="120"/>
      <w:jc w:val="left"/>
    </w:pPr>
    <w:rPr>
      <w:rFonts w:cs="宋体"/>
      <w:szCs w:val="24"/>
    </w:rPr>
  </w:style>
  <w:style w:type="character" w:customStyle="1" w:styleId="ad">
    <w:name w:val="正文文本 字符"/>
    <w:basedOn w:val="a1"/>
    <w:link w:val="ac"/>
    <w:uiPriority w:val="1"/>
    <w:rsid w:val="00E8010F"/>
    <w:rPr>
      <w:rFonts w:cs="宋体"/>
      <w:sz w:val="21"/>
      <w:szCs w:val="24"/>
    </w:rPr>
  </w:style>
  <w:style w:type="paragraph" w:styleId="ae">
    <w:name w:val="Subtitle"/>
    <w:basedOn w:val="a0"/>
    <w:next w:val="a0"/>
    <w:link w:val="a7"/>
    <w:autoRedefine/>
    <w:uiPriority w:val="1"/>
    <w:qFormat/>
    <w:rsid w:val="00E8010F"/>
    <w:pPr>
      <w:jc w:val="left"/>
      <w:outlineLvl w:val="1"/>
    </w:pPr>
    <w:rPr>
      <w:rFonts w:cs="宋体"/>
      <w:bCs/>
      <w:kern w:val="28"/>
      <w:szCs w:val="32"/>
    </w:rPr>
  </w:style>
  <w:style w:type="character" w:customStyle="1" w:styleId="a7">
    <w:name w:val="副标题 字符"/>
    <w:basedOn w:val="a1"/>
    <w:link w:val="ae"/>
    <w:autoRedefine/>
    <w:uiPriority w:val="1"/>
    <w:qFormat/>
    <w:rsid w:val="00891DD4"/>
    <w:rPr>
      <w:rFonts w:cs="宋体"/>
      <w:bCs/>
      <w:kern w:val="28"/>
      <w:sz w:val="24"/>
      <w:szCs w:val="32"/>
    </w:rPr>
  </w:style>
  <w:style w:type="paragraph" w:styleId="af">
    <w:name w:val="Date"/>
    <w:basedOn w:val="a0"/>
    <w:next w:val="a0"/>
    <w:link w:val="af0"/>
    <w:rsid w:val="00E8010F"/>
    <w:pPr>
      <w:ind w:leftChars="2500" w:left="100"/>
      <w:jc w:val="left"/>
    </w:pPr>
    <w:rPr>
      <w:rFonts w:cs="宋体"/>
      <w:szCs w:val="24"/>
    </w:rPr>
  </w:style>
  <w:style w:type="character" w:customStyle="1" w:styleId="af0">
    <w:name w:val="日期 字符"/>
    <w:basedOn w:val="a1"/>
    <w:link w:val="af"/>
    <w:rsid w:val="00E8010F"/>
    <w:rPr>
      <w:rFonts w:cs="宋体"/>
      <w:sz w:val="21"/>
      <w:szCs w:val="24"/>
    </w:rPr>
  </w:style>
  <w:style w:type="character" w:styleId="af1">
    <w:name w:val="Hyperlink"/>
    <w:basedOn w:val="a1"/>
    <w:autoRedefine/>
    <w:uiPriority w:val="99"/>
    <w:qFormat/>
    <w:rsid w:val="00E8010F"/>
    <w:rPr>
      <w:color w:val="0563C1"/>
      <w:u w:val="single"/>
    </w:rPr>
  </w:style>
  <w:style w:type="character" w:styleId="af2">
    <w:name w:val="FollowedHyperlink"/>
    <w:basedOn w:val="a1"/>
    <w:autoRedefine/>
    <w:uiPriority w:val="99"/>
    <w:qFormat/>
    <w:rsid w:val="00E8010F"/>
    <w:rPr>
      <w:color w:val="954F72"/>
      <w:u w:val="single"/>
    </w:rPr>
  </w:style>
  <w:style w:type="paragraph" w:styleId="af3">
    <w:name w:val="Normal (Web)"/>
    <w:basedOn w:val="a0"/>
    <w:autoRedefine/>
    <w:uiPriority w:val="99"/>
    <w:qFormat/>
    <w:rsid w:val="00E8010F"/>
    <w:pPr>
      <w:spacing w:beforeAutospacing="1" w:afterAutospacing="1"/>
      <w:jc w:val="left"/>
    </w:pPr>
    <w:rPr>
      <w:rFonts w:ascii="宋体" w:hAnsi="宋体" w:cs="Times New Roman" w:hint="eastAsia"/>
      <w:kern w:val="0"/>
      <w:szCs w:val="24"/>
    </w:rPr>
  </w:style>
  <w:style w:type="paragraph" w:styleId="af4">
    <w:name w:val="Balloon Text"/>
    <w:basedOn w:val="a0"/>
    <w:link w:val="af5"/>
    <w:uiPriority w:val="99"/>
    <w:rsid w:val="00E8010F"/>
    <w:pPr>
      <w:jc w:val="left"/>
    </w:pPr>
    <w:rPr>
      <w:rFonts w:cs="宋体"/>
      <w:sz w:val="18"/>
      <w:szCs w:val="18"/>
    </w:rPr>
  </w:style>
  <w:style w:type="character" w:customStyle="1" w:styleId="af5">
    <w:name w:val="批注框文本 字符"/>
    <w:basedOn w:val="a1"/>
    <w:link w:val="af4"/>
    <w:uiPriority w:val="99"/>
    <w:rsid w:val="00E8010F"/>
    <w:rPr>
      <w:rFonts w:cs="宋体"/>
      <w:sz w:val="18"/>
      <w:szCs w:val="18"/>
    </w:rPr>
  </w:style>
  <w:style w:type="table" w:styleId="af6">
    <w:name w:val="Table Grid"/>
    <w:basedOn w:val="a2"/>
    <w:autoRedefine/>
    <w:qFormat/>
    <w:rsid w:val="00E8010F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aliases w:val="无间隔CY"/>
    <w:basedOn w:val="a0"/>
    <w:link w:val="af8"/>
    <w:autoRedefine/>
    <w:uiPriority w:val="1"/>
    <w:qFormat/>
    <w:rsid w:val="00E8010F"/>
    <w:pPr>
      <w:spacing w:afterLines="50" w:after="50"/>
      <w:ind w:firstLineChars="200" w:firstLine="200"/>
      <w:jc w:val="left"/>
    </w:pPr>
  </w:style>
  <w:style w:type="paragraph" w:styleId="a">
    <w:name w:val="List Paragraph"/>
    <w:basedOn w:val="a0"/>
    <w:uiPriority w:val="34"/>
    <w:qFormat/>
    <w:rsid w:val="00C3412F"/>
    <w:pPr>
      <w:numPr>
        <w:numId w:val="1"/>
      </w:numPr>
      <w:jc w:val="left"/>
    </w:pPr>
    <w:rPr>
      <w:rFonts w:cs="宋体"/>
      <w:szCs w:val="22"/>
    </w:rPr>
  </w:style>
  <w:style w:type="character" w:styleId="af9">
    <w:name w:val="Strong"/>
    <w:basedOn w:val="a1"/>
    <w:uiPriority w:val="99"/>
    <w:qFormat/>
    <w:rsid w:val="00141C3E"/>
    <w:rPr>
      <w:b/>
      <w:bCs/>
    </w:rPr>
  </w:style>
  <w:style w:type="character" w:customStyle="1" w:styleId="afa">
    <w:name w:val="型号标题 字符"/>
    <w:basedOn w:val="a1"/>
    <w:rsid w:val="00440B5B"/>
    <w:rPr>
      <w:b/>
      <w:bCs/>
      <w:color w:val="2F5496"/>
      <w:kern w:val="2"/>
      <w:sz w:val="56"/>
      <w:szCs w:val="32"/>
    </w:rPr>
  </w:style>
  <w:style w:type="character" w:customStyle="1" w:styleId="afb">
    <w:name w:val="型号说明标题 字符"/>
    <w:basedOn w:val="afa"/>
    <w:rsid w:val="00440B5B"/>
    <w:rPr>
      <w:rFonts w:ascii="黑体" w:eastAsia="黑体" w:hAnsi="宋体" w:cs="黑体" w:hint="eastAsia"/>
      <w:b w:val="0"/>
      <w:bCs/>
      <w:color w:val="2F5496"/>
      <w:kern w:val="2"/>
      <w:sz w:val="32"/>
      <w:szCs w:val="32"/>
    </w:rPr>
  </w:style>
  <w:style w:type="character" w:customStyle="1" w:styleId="invisible">
    <w:name w:val="invisible"/>
    <w:basedOn w:val="a1"/>
    <w:rsid w:val="001B314D"/>
  </w:style>
  <w:style w:type="character" w:customStyle="1" w:styleId="visible">
    <w:name w:val="visible"/>
    <w:basedOn w:val="a1"/>
    <w:rsid w:val="001B314D"/>
  </w:style>
  <w:style w:type="paragraph" w:styleId="afc">
    <w:name w:val="caption"/>
    <w:basedOn w:val="a0"/>
    <w:next w:val="a0"/>
    <w:uiPriority w:val="35"/>
    <w:unhideWhenUsed/>
    <w:qFormat/>
    <w:rsid w:val="00E70622"/>
    <w:rPr>
      <w:rFonts w:asciiTheme="majorHAnsi" w:eastAsia="黑体" w:hAnsiTheme="majorHAnsi" w:cstheme="majorBidi"/>
      <w:sz w:val="20"/>
      <w:szCs w:val="20"/>
    </w:rPr>
  </w:style>
  <w:style w:type="paragraph" w:customStyle="1" w:styleId="CY1">
    <w:name w:val="CY划线"/>
    <w:basedOn w:val="CY0"/>
    <w:next w:val="CY0"/>
    <w:link w:val="CY2"/>
    <w:qFormat/>
    <w:rsid w:val="00891DD4"/>
    <w:pPr>
      <w:jc w:val="left"/>
    </w:pPr>
    <w:rPr>
      <w:rFonts w:eastAsiaTheme="minorEastAsia" w:cs="Times New Roman"/>
      <w:b/>
      <w:color w:val="000000" w:themeColor="text1"/>
      <w:szCs w:val="28"/>
      <w:u w:val="dotted" w:color="00B0F0"/>
    </w:rPr>
  </w:style>
  <w:style w:type="paragraph" w:customStyle="1" w:styleId="CY0">
    <w:name w:val="CY正文"/>
    <w:basedOn w:val="a0"/>
    <w:next w:val="a0"/>
    <w:link w:val="CY3"/>
    <w:rsid w:val="003E30E3"/>
    <w:rPr>
      <w:rFonts w:cs="宋体"/>
      <w:kern w:val="28"/>
      <w:szCs w:val="24"/>
    </w:rPr>
  </w:style>
  <w:style w:type="character" w:customStyle="1" w:styleId="CY3">
    <w:name w:val="CY正文 字符"/>
    <w:basedOn w:val="a1"/>
    <w:link w:val="CY0"/>
    <w:autoRedefine/>
    <w:qFormat/>
    <w:rsid w:val="003E30E3"/>
    <w:rPr>
      <w:rFonts w:cs="宋体"/>
      <w:kern w:val="28"/>
      <w:sz w:val="24"/>
      <w:szCs w:val="24"/>
    </w:rPr>
  </w:style>
  <w:style w:type="character" w:customStyle="1" w:styleId="CY2">
    <w:name w:val="CY划线 字符"/>
    <w:basedOn w:val="a1"/>
    <w:link w:val="CY1"/>
    <w:autoRedefine/>
    <w:qFormat/>
    <w:rsid w:val="00891DD4"/>
    <w:rPr>
      <w:rFonts w:eastAsiaTheme="minorEastAsia"/>
      <w:b/>
      <w:color w:val="000000" w:themeColor="text1"/>
      <w:kern w:val="28"/>
      <w:sz w:val="24"/>
      <w:szCs w:val="28"/>
      <w:u w:val="dotted" w:color="00B0F0"/>
    </w:rPr>
  </w:style>
  <w:style w:type="paragraph" w:customStyle="1" w:styleId="lrc26wlh">
    <w:name w:val="lrc_26wlh"/>
    <w:basedOn w:val="a0"/>
    <w:rsid w:val="00963825"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1"/>
    <w:link w:val="4"/>
    <w:qFormat/>
    <w:rsid w:val="009148CD"/>
    <w:rPr>
      <w:rFonts w:ascii="Cambria" w:eastAsia="黑体" w:hAnsi="Cambria" w:cstheme="majorBidi"/>
      <w:b/>
      <w:bCs/>
      <w:sz w:val="48"/>
      <w:szCs w:val="28"/>
    </w:rPr>
  </w:style>
  <w:style w:type="character" w:customStyle="1" w:styleId="af8">
    <w:name w:val="无间隔 字符"/>
    <w:aliases w:val="无间隔CY 字符"/>
    <w:basedOn w:val="a1"/>
    <w:link w:val="af7"/>
    <w:uiPriority w:val="1"/>
    <w:rsid w:val="00E46633"/>
    <w:rPr>
      <w:rFonts w:cs="Arial"/>
      <w:sz w:val="24"/>
      <w:szCs w:val="21"/>
    </w:rPr>
  </w:style>
  <w:style w:type="paragraph" w:customStyle="1" w:styleId="afd">
    <w:name w:val="正文缩"/>
    <w:basedOn w:val="a0"/>
    <w:rsid w:val="00E46633"/>
    <w:pPr>
      <w:spacing w:afterLines="50"/>
      <w:ind w:firstLineChars="200" w:firstLine="420"/>
    </w:pPr>
    <w:rPr>
      <w:sz w:val="21"/>
    </w:rPr>
  </w:style>
  <w:style w:type="paragraph" w:styleId="TOC">
    <w:name w:val="TOC Heading"/>
    <w:basedOn w:val="1"/>
    <w:next w:val="a0"/>
    <w:uiPriority w:val="39"/>
    <w:unhideWhenUsed/>
    <w:qFormat/>
    <w:rsid w:val="00E46633"/>
    <w:pPr>
      <w:pageBreakBefore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4">
    <w:name w:val="toc 4"/>
    <w:basedOn w:val="a0"/>
    <w:next w:val="a0"/>
    <w:autoRedefine/>
    <w:uiPriority w:val="39"/>
    <w:unhideWhenUsed/>
    <w:rsid w:val="00E46633"/>
    <w:pPr>
      <w:ind w:leftChars="600" w:left="1260"/>
    </w:pPr>
    <w:rPr>
      <w:rFonts w:asciiTheme="minorHAnsi" w:eastAsiaTheme="minorEastAsia" w:hAnsiTheme="minorHAnsi" w:cstheme="minorBidi"/>
      <w:sz w:val="21"/>
      <w:szCs w:val="22"/>
    </w:rPr>
  </w:style>
  <w:style w:type="paragraph" w:styleId="TOC5">
    <w:name w:val="toc 5"/>
    <w:basedOn w:val="a0"/>
    <w:next w:val="a0"/>
    <w:autoRedefine/>
    <w:uiPriority w:val="39"/>
    <w:unhideWhenUsed/>
    <w:rsid w:val="00E46633"/>
    <w:pPr>
      <w:ind w:leftChars="800" w:left="1680"/>
    </w:pPr>
    <w:rPr>
      <w:rFonts w:asciiTheme="minorHAnsi" w:eastAsiaTheme="minorEastAsia" w:hAnsiTheme="minorHAnsi" w:cstheme="minorBidi"/>
      <w:sz w:val="21"/>
      <w:szCs w:val="22"/>
    </w:rPr>
  </w:style>
  <w:style w:type="paragraph" w:styleId="TOC6">
    <w:name w:val="toc 6"/>
    <w:basedOn w:val="a0"/>
    <w:next w:val="a0"/>
    <w:autoRedefine/>
    <w:uiPriority w:val="39"/>
    <w:unhideWhenUsed/>
    <w:rsid w:val="00E46633"/>
    <w:pPr>
      <w:ind w:leftChars="1000" w:left="2100"/>
    </w:pPr>
    <w:rPr>
      <w:rFonts w:asciiTheme="minorHAnsi" w:eastAsiaTheme="minorEastAsia" w:hAnsiTheme="minorHAnsi" w:cstheme="minorBidi"/>
      <w:sz w:val="21"/>
      <w:szCs w:val="22"/>
    </w:rPr>
  </w:style>
  <w:style w:type="paragraph" w:styleId="TOC7">
    <w:name w:val="toc 7"/>
    <w:basedOn w:val="a0"/>
    <w:next w:val="a0"/>
    <w:autoRedefine/>
    <w:uiPriority w:val="39"/>
    <w:unhideWhenUsed/>
    <w:rsid w:val="00E46633"/>
    <w:pPr>
      <w:ind w:leftChars="1200" w:left="2520"/>
    </w:pPr>
    <w:rPr>
      <w:rFonts w:asciiTheme="minorHAnsi" w:eastAsiaTheme="minorEastAsia" w:hAnsiTheme="minorHAnsi" w:cstheme="minorBidi"/>
      <w:sz w:val="21"/>
      <w:szCs w:val="22"/>
    </w:rPr>
  </w:style>
  <w:style w:type="paragraph" w:styleId="TOC8">
    <w:name w:val="toc 8"/>
    <w:basedOn w:val="a0"/>
    <w:next w:val="a0"/>
    <w:autoRedefine/>
    <w:uiPriority w:val="39"/>
    <w:unhideWhenUsed/>
    <w:rsid w:val="00E46633"/>
    <w:pPr>
      <w:ind w:leftChars="1400" w:left="2940"/>
    </w:pPr>
    <w:rPr>
      <w:rFonts w:asciiTheme="minorHAnsi" w:eastAsiaTheme="minorEastAsia" w:hAnsiTheme="minorHAnsi" w:cstheme="minorBidi"/>
      <w:sz w:val="21"/>
      <w:szCs w:val="22"/>
    </w:rPr>
  </w:style>
  <w:style w:type="paragraph" w:styleId="TOC9">
    <w:name w:val="toc 9"/>
    <w:basedOn w:val="a0"/>
    <w:next w:val="a0"/>
    <w:autoRedefine/>
    <w:uiPriority w:val="39"/>
    <w:unhideWhenUsed/>
    <w:rsid w:val="00E46633"/>
    <w:pPr>
      <w:ind w:leftChars="1600" w:left="3360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50">
    <w:name w:val="标题 5 字符"/>
    <w:basedOn w:val="a1"/>
    <w:link w:val="5"/>
    <w:rsid w:val="0065355B"/>
    <w:rPr>
      <w:rFonts w:eastAsiaTheme="majorEastAsia" w:cs="Arial"/>
      <w:b/>
      <w:bCs/>
      <w:sz w:val="36"/>
      <w:szCs w:val="28"/>
    </w:rPr>
  </w:style>
  <w:style w:type="character" w:styleId="afe">
    <w:name w:val="Unresolved Mention"/>
    <w:basedOn w:val="a1"/>
    <w:uiPriority w:val="99"/>
    <w:semiHidden/>
    <w:unhideWhenUsed/>
    <w:rsid w:val="006D609D"/>
    <w:rPr>
      <w:color w:val="605E5C"/>
      <w:shd w:val="clear" w:color="auto" w:fill="E1DFDD"/>
    </w:rPr>
  </w:style>
  <w:style w:type="table" w:styleId="12">
    <w:name w:val="Grid Table 1 Light"/>
    <w:basedOn w:val="a2"/>
    <w:uiPriority w:val="46"/>
    <w:rsid w:val="000763C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2"/>
    <w:uiPriority w:val="47"/>
    <w:rsid w:val="000763C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3">
    <w:name w:val="List Table 1 Light Accent 3"/>
    <w:basedOn w:val="a2"/>
    <w:uiPriority w:val="46"/>
    <w:rsid w:val="000763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f">
    <w:name w:val="Placeholder Text"/>
    <w:basedOn w:val="a1"/>
    <w:uiPriority w:val="99"/>
    <w:semiHidden/>
    <w:rsid w:val="002A4226"/>
    <w:rPr>
      <w:color w:val="666666"/>
    </w:rPr>
  </w:style>
  <w:style w:type="table" w:styleId="31">
    <w:name w:val="Plain Table 3"/>
    <w:basedOn w:val="a2"/>
    <w:uiPriority w:val="43"/>
    <w:rsid w:val="00A948B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">
    <w:name w:val="Grid Table 1 Light Accent 1"/>
    <w:basedOn w:val="a2"/>
    <w:uiPriority w:val="46"/>
    <w:rsid w:val="0099527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Plain Table 1"/>
    <w:basedOn w:val="a2"/>
    <w:uiPriority w:val="41"/>
    <w:rsid w:val="0062615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2"/>
    <w:uiPriority w:val="44"/>
    <w:rsid w:val="007A3BD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-3">
    <w:name w:val="List Table 3 Accent 3"/>
    <w:basedOn w:val="a2"/>
    <w:uiPriority w:val="48"/>
    <w:rsid w:val="003C19A0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42">
    <w:name w:val="List Table 4"/>
    <w:basedOn w:val="a2"/>
    <w:uiPriority w:val="49"/>
    <w:rsid w:val="003C19A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1">
    <w:name w:val="Plain Table 5"/>
    <w:basedOn w:val="a2"/>
    <w:uiPriority w:val="45"/>
    <w:rsid w:val="00F9709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2">
    <w:name w:val="Plain Table 2"/>
    <w:basedOn w:val="a2"/>
    <w:uiPriority w:val="42"/>
    <w:rsid w:val="00F9709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2-3">
    <w:name w:val="List Table 2 Accent 3"/>
    <w:basedOn w:val="a2"/>
    <w:uiPriority w:val="47"/>
    <w:rsid w:val="00D15BEF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3">
    <w:name w:val="List Table 2"/>
    <w:basedOn w:val="a2"/>
    <w:uiPriority w:val="47"/>
    <w:rsid w:val="00AD1EC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3">
    <w:name w:val="List Table 4 Accent 3"/>
    <w:basedOn w:val="a2"/>
    <w:uiPriority w:val="49"/>
    <w:rsid w:val="00FF10A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aff0">
    <w:name w:val="Grid Table Light"/>
    <w:basedOn w:val="a2"/>
    <w:uiPriority w:val="40"/>
    <w:rsid w:val="00E10C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-3">
    <w:name w:val="Grid Table 5 Dark Accent 3"/>
    <w:basedOn w:val="a2"/>
    <w:uiPriority w:val="50"/>
    <w:rsid w:val="0038310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7-3">
    <w:name w:val="List Table 7 Colorful Accent 3"/>
    <w:basedOn w:val="a2"/>
    <w:uiPriority w:val="52"/>
    <w:rsid w:val="00D637D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CY4">
    <w:name w:val="CY行文"/>
    <w:basedOn w:val="CY0"/>
    <w:next w:val="CY0"/>
    <w:link w:val="CY5"/>
    <w:qFormat/>
    <w:rsid w:val="00891DD4"/>
    <w:pPr>
      <w:keepNext/>
    </w:pPr>
    <w:rPr>
      <w:rFonts w:eastAsiaTheme="minorEastAsia"/>
      <w:sz w:val="36"/>
    </w:rPr>
  </w:style>
  <w:style w:type="character" w:customStyle="1" w:styleId="CY5">
    <w:name w:val="CY行文 字符"/>
    <w:basedOn w:val="a1"/>
    <w:link w:val="CY4"/>
    <w:autoRedefine/>
    <w:qFormat/>
    <w:rsid w:val="00891DD4"/>
    <w:rPr>
      <w:rFonts w:eastAsiaTheme="minorEastAsia" w:cs="宋体"/>
      <w:kern w:val="28"/>
      <w:sz w:val="36"/>
      <w:szCs w:val="24"/>
    </w:rPr>
  </w:style>
  <w:style w:type="table" w:styleId="1-2">
    <w:name w:val="Grid Table 1 Light Accent 2"/>
    <w:basedOn w:val="a2"/>
    <w:uiPriority w:val="46"/>
    <w:rsid w:val="00036BD0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Y6">
    <w:name w:val="CY强调"/>
    <w:basedOn w:val="a0"/>
    <w:next w:val="aff1"/>
    <w:link w:val="CY7"/>
    <w:qFormat/>
    <w:rsid w:val="00891DD4"/>
    <w:pPr>
      <w:keepNext/>
      <w:shd w:val="clear" w:color="auto" w:fill="7F7F7F" w:themeFill="text1" w:themeFillTint="80"/>
    </w:pPr>
    <w:rPr>
      <w:rFonts w:eastAsia="微软雅黑" w:cs="Times New Roman"/>
      <w:b/>
      <w:color w:val="FFFFFF" w:themeColor="background1"/>
      <w:sz w:val="36"/>
      <w:szCs w:val="36"/>
    </w:rPr>
  </w:style>
  <w:style w:type="character" w:customStyle="1" w:styleId="CY7">
    <w:name w:val="CY强调 字符"/>
    <w:basedOn w:val="a1"/>
    <w:link w:val="CY6"/>
    <w:rsid w:val="00891DD4"/>
    <w:rPr>
      <w:rFonts w:eastAsia="微软雅黑"/>
      <w:b/>
      <w:color w:val="FFFFFF" w:themeColor="background1"/>
      <w:sz w:val="36"/>
      <w:szCs w:val="36"/>
      <w:shd w:val="clear" w:color="auto" w:fill="7F7F7F" w:themeFill="text1" w:themeFillTint="80"/>
    </w:rPr>
  </w:style>
  <w:style w:type="paragraph" w:styleId="aff1">
    <w:name w:val="Plain Text"/>
    <w:basedOn w:val="a0"/>
    <w:link w:val="aff2"/>
    <w:rsid w:val="000B6C30"/>
    <w:rPr>
      <w:rFonts w:asciiTheme="minorEastAsia" w:eastAsiaTheme="minorEastAsia" w:hAnsi="Courier New" w:cs="Courier New"/>
    </w:rPr>
  </w:style>
  <w:style w:type="character" w:customStyle="1" w:styleId="aff2">
    <w:name w:val="纯文本 字符"/>
    <w:basedOn w:val="a1"/>
    <w:link w:val="aff1"/>
    <w:rsid w:val="000B6C30"/>
    <w:rPr>
      <w:rFonts w:asciiTheme="minorEastAsia" w:eastAsiaTheme="minorEastAsia" w:hAnsi="Courier New" w:cs="Courier New"/>
      <w:sz w:val="24"/>
      <w:szCs w:val="21"/>
    </w:rPr>
  </w:style>
  <w:style w:type="table" w:styleId="61">
    <w:name w:val="List Table 6 Colorful"/>
    <w:basedOn w:val="a2"/>
    <w:uiPriority w:val="51"/>
    <w:rsid w:val="0060642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3">
    <w:name w:val="List Table 6 Colorful Accent 3"/>
    <w:basedOn w:val="a2"/>
    <w:uiPriority w:val="51"/>
    <w:rsid w:val="00103AF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5">
    <w:name w:val="Grid Table 1 Light Accent 5"/>
    <w:basedOn w:val="a2"/>
    <w:uiPriority w:val="46"/>
    <w:rsid w:val="003133F4"/>
    <w:rPr>
      <w:kern w:val="0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0">
    <w:name w:val="无格式表格 21"/>
    <w:basedOn w:val="a2"/>
    <w:uiPriority w:val="42"/>
    <w:rsid w:val="00D811CB"/>
    <w:rPr>
      <w:kern w:val="0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31">
    <w:name w:val="清单表 1 浅色 - 着色 31"/>
    <w:basedOn w:val="a2"/>
    <w:uiPriority w:val="46"/>
    <w:rsid w:val="00D811CB"/>
    <w:rPr>
      <w:kern w:val="0"/>
    </w:rPr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10">
    <w:name w:val="网格表 1 浅色1"/>
    <w:basedOn w:val="a2"/>
    <w:uiPriority w:val="46"/>
    <w:rsid w:val="00D811CB"/>
    <w:rPr>
      <w:kern w:val="0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2"/>
    <w:uiPriority w:val="49"/>
    <w:rsid w:val="009C0DE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11">
    <w:name w:val="无格式表格 11"/>
    <w:basedOn w:val="a2"/>
    <w:uiPriority w:val="41"/>
    <w:qFormat/>
    <w:rsid w:val="007F0D01"/>
    <w:rPr>
      <w:kern w:val="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Y8">
    <w:name w:val="CY行距"/>
    <w:basedOn w:val="CY0"/>
    <w:next w:val="a0"/>
    <w:link w:val="CY9"/>
    <w:qFormat/>
    <w:rsid w:val="00853B9D"/>
    <w:pPr>
      <w:keepNext/>
      <w:spacing w:before="120" w:after="120"/>
      <w:jc w:val="left"/>
    </w:pPr>
    <w:rPr>
      <w:rFonts w:cs="Times New Roman"/>
      <w:szCs w:val="28"/>
    </w:rPr>
  </w:style>
  <w:style w:type="character" w:customStyle="1" w:styleId="CY9">
    <w:name w:val="CY行距 字符"/>
    <w:basedOn w:val="a1"/>
    <w:link w:val="CY8"/>
    <w:autoRedefine/>
    <w:qFormat/>
    <w:rsid w:val="00853B9D"/>
    <w:rPr>
      <w:kern w:val="28"/>
      <w:sz w:val="24"/>
      <w:szCs w:val="28"/>
    </w:rPr>
  </w:style>
  <w:style w:type="paragraph" w:customStyle="1" w:styleId="ppt">
    <w:name w:val="ppt行文"/>
    <w:basedOn w:val="a0"/>
    <w:next w:val="a0"/>
    <w:link w:val="pptChar"/>
    <w:qFormat/>
    <w:rsid w:val="008430C4"/>
    <w:rPr>
      <w:rFonts w:cs="宋体"/>
      <w:kern w:val="28"/>
      <w:sz w:val="36"/>
      <w:szCs w:val="24"/>
    </w:rPr>
  </w:style>
  <w:style w:type="character" w:customStyle="1" w:styleId="pptChar">
    <w:name w:val="ppt行文 Char"/>
    <w:basedOn w:val="a1"/>
    <w:link w:val="ppt"/>
    <w:autoRedefine/>
    <w:qFormat/>
    <w:rsid w:val="008430C4"/>
    <w:rPr>
      <w:rFonts w:cs="宋体"/>
      <w:kern w:val="28"/>
      <w:sz w:val="36"/>
      <w:szCs w:val="24"/>
    </w:rPr>
  </w:style>
  <w:style w:type="paragraph" w:customStyle="1" w:styleId="ppt0">
    <w:name w:val="ppt正文"/>
    <w:basedOn w:val="a0"/>
    <w:link w:val="pptChar0"/>
    <w:qFormat/>
    <w:rsid w:val="00706D2D"/>
    <w:pPr>
      <w:jc w:val="left"/>
    </w:pPr>
    <w:rPr>
      <w:rFonts w:cs="Times New Roman"/>
      <w:color w:val="595959" w:themeColor="text1" w:themeTint="A6"/>
      <w:szCs w:val="28"/>
    </w:rPr>
  </w:style>
  <w:style w:type="character" w:customStyle="1" w:styleId="pptChar0">
    <w:name w:val="ppt正文 Char"/>
    <w:basedOn w:val="a1"/>
    <w:link w:val="ppt0"/>
    <w:autoRedefine/>
    <w:qFormat/>
    <w:rsid w:val="00706D2D"/>
    <w:rPr>
      <w:color w:val="595959" w:themeColor="text1" w:themeTint="A6"/>
      <w:sz w:val="24"/>
      <w:szCs w:val="28"/>
    </w:rPr>
  </w:style>
  <w:style w:type="paragraph" w:customStyle="1" w:styleId="CYa">
    <w:name w:val="CY引文"/>
    <w:basedOn w:val="a0"/>
    <w:next w:val="ppt"/>
    <w:link w:val="CYChar0"/>
    <w:qFormat/>
    <w:rsid w:val="00047697"/>
    <w:pPr>
      <w:widowControl/>
    </w:pPr>
    <w:rPr>
      <w:rFonts w:eastAsia="仿宋" w:cs="宋体"/>
      <w:color w:val="7F7F7F" w:themeColor="text1" w:themeTint="80"/>
      <w:kern w:val="28"/>
      <w:szCs w:val="24"/>
    </w:rPr>
  </w:style>
  <w:style w:type="character" w:customStyle="1" w:styleId="CYChar0">
    <w:name w:val="CY引文 Char"/>
    <w:basedOn w:val="CYChar"/>
    <w:link w:val="CYa"/>
    <w:autoRedefine/>
    <w:qFormat/>
    <w:rsid w:val="00047697"/>
    <w:rPr>
      <w:rFonts w:ascii="Times New Roman" w:eastAsia="仿宋" w:hAnsi="Times New Roman" w:cs="宋体"/>
      <w:b w:val="0"/>
      <w:bCs w:val="0"/>
      <w:color w:val="7F7F7F" w:themeColor="text1" w:themeTint="80"/>
      <w:kern w:val="28"/>
      <w:sz w:val="24"/>
      <w:szCs w:val="24"/>
    </w:rPr>
  </w:style>
  <w:style w:type="character" w:customStyle="1" w:styleId="60">
    <w:name w:val="标题 6 字符"/>
    <w:basedOn w:val="a1"/>
    <w:link w:val="6"/>
    <w:rsid w:val="002C5A94"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Compact">
    <w:name w:val="Compact"/>
    <w:basedOn w:val="ac"/>
    <w:qFormat/>
    <w:rsid w:val="002C5A94"/>
    <w:pPr>
      <w:widowControl/>
      <w:spacing w:before="36" w:after="36"/>
    </w:pPr>
    <w:rPr>
      <w:rFonts w:asciiTheme="minorHAnsi" w:eastAsiaTheme="minorEastAsia" w:hAnsiTheme="minorHAnsi" w:cstheme="minorBid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199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1935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311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7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9441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9775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2744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4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323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438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6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36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08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03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9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25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87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5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9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03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06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4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4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8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34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8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3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9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0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3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3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0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79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93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125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5333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741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Y&#30334;&#24230;&#20113;\&#22235;&#20116;%202022-2026\A4&#31446;&#39029;clean&#27169;&#26495;%202026.0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C5D6-22E6-4D1D-920A-283BCBECC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A4竖页clean模板 2026.03.dotx</Template>
  <TotalTime>5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Chen</dc:creator>
  <cp:keywords/>
  <dc:description/>
  <cp:lastModifiedBy>Emerson Chen</cp:lastModifiedBy>
  <cp:revision>4</cp:revision>
  <cp:lastPrinted>2026-03-04T05:54:00Z</cp:lastPrinted>
  <dcterms:created xsi:type="dcterms:W3CDTF">2026-06-22T10:57:00Z</dcterms:created>
  <dcterms:modified xsi:type="dcterms:W3CDTF">2026-06-22T20:59:00Z</dcterms:modified>
</cp:coreProperties>
</file>